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204806">
      <w:bookmarkStart w:id="0" w:name="_GoBack"/>
      <w:bookmarkEnd w:id="0"/>
      <w:r>
        <w:rPr>
          <w:noProof/>
          <w:lang w:eastAsia="en-I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-609600</wp:posOffset>
            </wp:positionV>
            <wp:extent cx="6915150" cy="1781175"/>
            <wp:effectExtent l="0" t="0" r="0" b="9525"/>
            <wp:wrapNone/>
            <wp:docPr id="45" name="image16.png" descr="paru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parul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000" w:rsidRDefault="00204806"/>
    <w:p w:rsidR="00000000" w:rsidRDefault="00204806">
      <w:pPr>
        <w:tabs>
          <w:tab w:val="left" w:pos="1560"/>
        </w:tabs>
        <w:spacing w:after="0" w:line="240" w:lineRule="auto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>FACULTY OF ENGINEERING AND TECHNOLOGY</w:t>
      </w: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>BACHELOR OF TECHNOLOGY</w:t>
      </w: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>Programming in Python with Full Stack Development</w:t>
      </w: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>IV – SEM</w:t>
      </w: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>COMPUTER SCIENCE &amp; ENGINEERING</w:t>
      </w: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>DEPARTMENT</w:t>
      </w:r>
    </w:p>
    <w:p w:rsidR="00000000" w:rsidRDefault="00204806">
      <w:pPr>
        <w:tabs>
          <w:tab w:val="left" w:pos="1560"/>
        </w:tabs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000000" w:rsidRDefault="0020480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000000" w:rsidRDefault="0020480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607695</wp:posOffset>
                </wp:positionV>
                <wp:extent cx="6924675" cy="1647825"/>
                <wp:effectExtent l="0" t="0" r="28575" b="28575"/>
                <wp:wrapNone/>
                <wp:docPr id="807336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4675" cy="1647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20480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000000" w:rsidRDefault="0020480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:rsidR="00000000" w:rsidRDefault="002048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</w:rPr>
                              <w:t>Laboratory Manual</w:t>
                            </w:r>
                          </w:p>
                          <w:p w:rsidR="00000000" w:rsidRDefault="00204806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7.85pt;width:545.25pt;height:129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" fillcolor="black [3200]" strokecolor="black [480]" strokeweight="1pt">
                <v:path arrowok="t"/>
                <v:textbox>
                  <w:txbxContent>
                    <w:p w:rsidR="00000000" w:rsidRDefault="00204806">
                      <w:pPr>
                        <w:rPr>
                          <w:sz w:val="18"/>
                        </w:rPr>
                      </w:pPr>
                    </w:p>
                    <w:p w:rsidR="00000000" w:rsidRDefault="0020480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:rsidR="00000000" w:rsidRDefault="00204806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</w:rPr>
                        <w:t>Laboratory Manual</w:t>
                      </w:r>
                    </w:p>
                    <w:p w:rsidR="00000000" w:rsidRDefault="00204806">
                      <w:pPr>
                        <w:rPr>
                          <w:rFonts w:ascii="Cambria" w:hAnsi="Cambria"/>
                          <w:b/>
                          <w:bCs/>
                          <w:sz w:val="24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153035</wp:posOffset>
                </wp:positionH>
                <wp:positionV relativeFrom="paragraph">
                  <wp:posOffset>659130</wp:posOffset>
                </wp:positionV>
                <wp:extent cx="390525" cy="285750"/>
                <wp:effectExtent l="38100" t="19050" r="47625" b="38100"/>
                <wp:wrapNone/>
                <wp:docPr id="44" name="5-Point Sta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" cy="2857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54E2B" id="5-Point Star 3" o:spid="_x0000_s1026" style="position:absolute;margin-left:12.05pt;margin-top:51.9pt;width:30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9052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" path="m,109147r149168,l195263,r46094,109147l390525,109147,269845,176602r46096,109147l195263,218292,74584,285749,120680,176602,,109147xe" fillcolor="white [3201]" strokecolor="#70ad47 [3209]" strokeweight="1pt">
                <v:stroke joinstyle="miter"/>
                <v:path arrowok="t" o:connecttype="custom" o:connectlocs="0,109147;149168,109147;195263,0;241357,109147;390525,109147;269845,176602;315941,285749;195263,218292;74584,285749;120680,176602;0,109147" o:connectangles="0,0,0,0,0,0,0,0,0,0,0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687705</wp:posOffset>
                </wp:positionV>
                <wp:extent cx="390525" cy="314325"/>
                <wp:effectExtent l="38100" t="19050" r="47625" b="47625"/>
                <wp:wrapNone/>
                <wp:docPr id="43" name="5-Point Sta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" cy="3143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C1EF" id="5-Point Star 4" o:spid="_x0000_s1026" style="position:absolute;margin-left:-20.45pt;margin-top:54.15pt;width:30.75pt;height:24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coordsize="390525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" path="m,120061r149168,1l195263,r46094,120062l390525,120061,269845,194263r46096,120061l195263,240121,74584,314324,120680,194263,,120061xe" fillcolor="white [3201]" strokecolor="#70ad47 [3209]" strokeweight="1pt">
                <v:stroke joinstyle="miter"/>
                <v:path arrowok="t" o:connecttype="custom" o:connectlocs="0,120061;149168,120062;195263,0;241357,120062;390525,120061;269845,194263;315941,314324;195263,240121;74584,314324;120680,194263;0,120061" o:connectangles="0,0,0,0,0,0,0,0,0,0,0"/>
                <w10:wrap anchorx="margin"/>
              </v:shape>
            </w:pict>
          </mc:Fallback>
        </mc:AlternateContent>
      </w:r>
    </w:p>
    <w:p w:rsidR="00000000" w:rsidRDefault="0020480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000000" w:rsidRDefault="00204806">
      <w:pPr>
        <w:tabs>
          <w:tab w:val="left" w:pos="1860"/>
        </w:tabs>
      </w:pPr>
    </w:p>
    <w:p w:rsidR="00000000" w:rsidRDefault="00204806"/>
    <w:p w:rsidR="00000000" w:rsidRDefault="00204806"/>
    <w:p w:rsidR="00000000" w:rsidRDefault="00204806">
      <w:pPr>
        <w:jc w:val="center"/>
        <w:rPr>
          <w:rFonts w:ascii="Cambria" w:hAnsi="Cambria"/>
          <w:b/>
          <w:bCs/>
          <w:sz w:val="32"/>
          <w:szCs w:val="32"/>
          <w:u w:val="single"/>
        </w:rPr>
      </w:pPr>
    </w:p>
    <w:p w:rsidR="00000000" w:rsidRDefault="00204806">
      <w:pPr>
        <w:jc w:val="center"/>
        <w:rPr>
          <w:rFonts w:ascii="Cambria" w:hAnsi="Cambria"/>
          <w:b/>
          <w:bCs/>
          <w:sz w:val="32"/>
          <w:szCs w:val="32"/>
          <w:u w:val="single"/>
        </w:rPr>
      </w:pPr>
    </w:p>
    <w:p w:rsidR="00000000" w:rsidRDefault="00204806">
      <w:pPr>
        <w:jc w:val="center"/>
        <w:rPr>
          <w:rFonts w:ascii="Cambria" w:hAnsi="Cambria"/>
          <w:b/>
          <w:bCs/>
          <w:sz w:val="32"/>
          <w:szCs w:val="32"/>
          <w:u w:val="single"/>
        </w:rPr>
      </w:pPr>
    </w:p>
    <w:p w:rsidR="00000000" w:rsidRDefault="00204806">
      <w:pPr>
        <w:rPr>
          <w:rFonts w:ascii="Cambria" w:hAnsi="Cambria"/>
          <w:b/>
          <w:sz w:val="32"/>
          <w:szCs w:val="32"/>
          <w:u w:val="single"/>
        </w:rPr>
      </w:pPr>
    </w:p>
    <w:p w:rsidR="00000000" w:rsidRDefault="00204806">
      <w:pPr>
        <w:jc w:val="center"/>
        <w:rPr>
          <w:rFonts w:ascii="Cambria" w:hAnsi="Cambria"/>
          <w:b/>
          <w:sz w:val="32"/>
          <w:szCs w:val="32"/>
          <w:u w:val="single"/>
        </w:rPr>
      </w:pPr>
      <w:r>
        <w:rPr>
          <w:rFonts w:ascii="Cambria" w:hAnsi="Cambria" w:cs="Times New Roman"/>
          <w:b/>
          <w:sz w:val="40"/>
        </w:rPr>
        <w:t>CERTIFICATE</w:t>
      </w:r>
    </w:p>
    <w:p w:rsidR="00000000" w:rsidRDefault="00204806">
      <w:pPr>
        <w:spacing w:line="360" w:lineRule="auto"/>
        <w:jc w:val="center"/>
        <w:rPr>
          <w:rFonts w:ascii="Cambria" w:hAnsi="Cambria" w:cs="Times New Roman"/>
        </w:rPr>
      </w:pPr>
    </w:p>
    <w:p w:rsidR="00000000" w:rsidRDefault="00204806">
      <w:pPr>
        <w:spacing w:line="480" w:lineRule="auto"/>
        <w:jc w:val="center"/>
        <w:rPr>
          <w:rFonts w:ascii="Cambria" w:hAnsi="Cambria" w:cs="Times New Roman"/>
          <w:sz w:val="28"/>
          <w:szCs w:val="18"/>
        </w:rPr>
      </w:pPr>
      <w:r>
        <w:rPr>
          <w:rFonts w:ascii="Cambria" w:hAnsi="Cambria" w:cs="Times New Roman"/>
          <w:sz w:val="28"/>
          <w:szCs w:val="18"/>
        </w:rPr>
        <w:t>This is to certify that</w:t>
      </w:r>
    </w:p>
    <w:p w:rsidR="00000000" w:rsidRDefault="00204806">
      <w:pPr>
        <w:kinsoku w:val="0"/>
        <w:overflowPunct w:val="0"/>
        <w:spacing w:before="37" w:after="0" w:line="360" w:lineRule="auto"/>
        <w:ind w:right="-329"/>
        <w:rPr>
          <w:rFonts w:ascii="Cambria" w:hAnsi="Cambria" w:cs="Times New Roman"/>
          <w:b/>
          <w:bCs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 xml:space="preserve">    Mr. /Miss.</w:t>
      </w:r>
      <w:r>
        <w:rPr>
          <w:rFonts w:ascii="Cambria" w:hAnsi="Cambria" w:cs="Times New Roman"/>
          <w:b/>
          <w:bCs/>
          <w:sz w:val="28"/>
          <w:szCs w:val="28"/>
        </w:rPr>
        <w:t xml:space="preserve">  RAMCHANDRA </w:t>
      </w:r>
      <w:r>
        <w:rPr>
          <w:rFonts w:ascii="Cambria" w:hAnsi="Cambria" w:cs="Times New Roman"/>
          <w:sz w:val="28"/>
          <w:szCs w:val="28"/>
        </w:rPr>
        <w:t xml:space="preserve">with Enrolment No. </w:t>
      </w:r>
      <w:r>
        <w:rPr>
          <w:rFonts w:ascii="Cambria" w:hAnsi="Cambria" w:cs="Times New Roman"/>
          <w:b/>
          <w:bCs/>
          <w:sz w:val="28"/>
          <w:szCs w:val="28"/>
        </w:rPr>
        <w:t xml:space="preserve">2203031050543 </w:t>
      </w:r>
      <w:r>
        <w:rPr>
          <w:rFonts w:ascii="Cambria" w:hAnsi="Cambria" w:cs="Times New Roman"/>
          <w:sz w:val="28"/>
          <w:szCs w:val="28"/>
        </w:rPr>
        <w:t>has successfully   completed his/her laboratory experiments in the</w:t>
      </w:r>
      <w:r>
        <w:rPr>
          <w:rFonts w:ascii="Cambria" w:hAnsi="Cambria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Cambria" w:hAnsi="Cambria" w:cs="Times New Roman"/>
          <w:b/>
          <w:bCs/>
          <w:sz w:val="32"/>
          <w:szCs w:val="32"/>
        </w:rPr>
        <w:t>Programming in Python with Full Stack Development</w:t>
      </w:r>
      <w:r>
        <w:rPr>
          <w:rFonts w:ascii="Cambria" w:hAnsi="Cambria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Cambria" w:hAnsi="Cambria" w:cs="Times New Roman"/>
          <w:spacing w:val="2"/>
          <w:sz w:val="28"/>
          <w:szCs w:val="28"/>
        </w:rPr>
        <w:t>(</w:t>
      </w:r>
      <w:r>
        <w:rPr>
          <w:rFonts w:ascii="Cambria" w:hAnsi="Cambria"/>
          <w:sz w:val="28"/>
          <w:szCs w:val="28"/>
        </w:rPr>
        <w:t>303105258</w:t>
      </w:r>
      <w:r>
        <w:rPr>
          <w:rFonts w:ascii="Cambria" w:hAnsi="Cambria" w:cs="Times New Roman"/>
          <w:spacing w:val="2"/>
          <w:sz w:val="28"/>
          <w:szCs w:val="28"/>
        </w:rPr>
        <w:t>)</w:t>
      </w:r>
      <w:r>
        <w:rPr>
          <w:rFonts w:ascii="Cambria" w:hAnsi="Cambria" w:cs="Times New Roman"/>
          <w:sz w:val="28"/>
          <w:szCs w:val="28"/>
        </w:rPr>
        <w:t xml:space="preserve"> from the Department of </w:t>
      </w:r>
      <w:r>
        <w:rPr>
          <w:rFonts w:ascii="Cambria" w:hAnsi="Cambria" w:cs="Times New Roman"/>
          <w:b/>
          <w:bCs/>
          <w:sz w:val="28"/>
          <w:szCs w:val="28"/>
        </w:rPr>
        <w:t>COMPUTER SCIENCE &amp;</w:t>
      </w:r>
      <w:r>
        <w:rPr>
          <w:rFonts w:ascii="Cambria" w:hAnsi="Cambria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Cambria" w:hAnsi="Cambria" w:cs="Times New Roman"/>
          <w:b/>
          <w:bCs/>
          <w:sz w:val="28"/>
          <w:szCs w:val="28"/>
        </w:rPr>
        <w:t>ENGINEERING</w:t>
      </w:r>
      <w:r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 xml:space="preserve">during the academic year </w:t>
      </w:r>
      <w:r>
        <w:rPr>
          <w:rFonts w:ascii="Cambria" w:hAnsi="Cambria" w:cs="Times New Roman"/>
          <w:b/>
          <w:bCs/>
          <w:sz w:val="28"/>
          <w:szCs w:val="28"/>
        </w:rPr>
        <w:t>2023 – 2024.</w:t>
      </w:r>
    </w:p>
    <w:p w:rsidR="00000000" w:rsidRDefault="00204806">
      <w:pPr>
        <w:kinsoku w:val="0"/>
        <w:overflowPunct w:val="0"/>
        <w:spacing w:before="37" w:line="276" w:lineRule="auto"/>
        <w:ind w:right="-329"/>
        <w:rPr>
          <w:rFonts w:ascii="Cambria" w:hAnsi="Cambria" w:cs="Times New Roman"/>
          <w:b/>
          <w:bCs/>
          <w:spacing w:val="2"/>
          <w:sz w:val="32"/>
          <w:szCs w:val="32"/>
        </w:rPr>
      </w:pPr>
    </w:p>
    <w:p w:rsidR="00000000" w:rsidRDefault="00204806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  <w:lang w:eastAsia="en-IN"/>
          <w14:ligatures w14:val="none"/>
        </w:rPr>
        <w:drawing>
          <wp:inline distT="0" distB="0" distL="0" distR="0">
            <wp:extent cx="3790950" cy="2209800"/>
            <wp:effectExtent l="0" t="0" r="0" b="0"/>
            <wp:docPr id="1" name="Picture 2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04806">
      <w:pPr>
        <w:spacing w:line="360" w:lineRule="auto"/>
        <w:jc w:val="center"/>
        <w:rPr>
          <w:rFonts w:cs="Times New Roman"/>
        </w:rPr>
      </w:pPr>
    </w:p>
    <w:p w:rsidR="00000000" w:rsidRDefault="00204806">
      <w:pPr>
        <w:spacing w:line="360" w:lineRule="auto"/>
        <w:jc w:val="center"/>
        <w:rPr>
          <w:rFonts w:cs="Times New Roman"/>
        </w:rPr>
      </w:pPr>
    </w:p>
    <w:p w:rsidR="00000000" w:rsidRDefault="00204806">
      <w:pPr>
        <w:spacing w:line="360" w:lineRule="auto"/>
        <w:jc w:val="both"/>
        <w:rPr>
          <w:rFonts w:cs="Times New Roman"/>
        </w:rPr>
      </w:pPr>
    </w:p>
    <w:p w:rsidR="00000000" w:rsidRDefault="00204806">
      <w:pPr>
        <w:spacing w:line="36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Date of Submission: .........................                                                                              Staff In charge: .........................................</w:t>
      </w:r>
    </w:p>
    <w:p w:rsidR="00000000" w:rsidRDefault="00204806">
      <w:pPr>
        <w:spacing w:line="360" w:lineRule="auto"/>
        <w:jc w:val="center"/>
        <w:rPr>
          <w:rFonts w:ascii="Cambria" w:hAnsi="Cambria" w:cs="Times New Roman"/>
        </w:rPr>
      </w:pPr>
    </w:p>
    <w:p w:rsidR="00000000" w:rsidRDefault="00204806">
      <w:pPr>
        <w:spacing w:line="360" w:lineRule="auto"/>
        <w:jc w:val="center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Head </w:t>
      </w:r>
      <w:r>
        <w:rPr>
          <w:rFonts w:ascii="Cambria" w:hAnsi="Cambria" w:cs="Times New Roman"/>
        </w:rPr>
        <w:t>of Department: ...........................................</w:t>
      </w:r>
    </w:p>
    <w:p w:rsidR="00000000" w:rsidRDefault="00204806">
      <w:pPr>
        <w:spacing w:line="240" w:lineRule="auto"/>
        <w:jc w:val="center"/>
        <w:rPr>
          <w:rFonts w:ascii="Cambria" w:hAnsi="Cambria" w:cs="Times New Roman"/>
          <w:b/>
          <w:sz w:val="32"/>
          <w:szCs w:val="28"/>
        </w:rPr>
      </w:pPr>
    </w:p>
    <w:p w:rsidR="00000000" w:rsidRDefault="00204806">
      <w:pPr>
        <w:spacing w:line="240" w:lineRule="auto"/>
        <w:jc w:val="center"/>
        <w:rPr>
          <w:rFonts w:ascii="Cambria" w:hAnsi="Cambria" w:cs="Times New Roman"/>
          <w:b/>
          <w:sz w:val="32"/>
          <w:szCs w:val="28"/>
        </w:rPr>
      </w:pPr>
    </w:p>
    <w:p w:rsidR="00000000" w:rsidRDefault="00204806">
      <w:pPr>
        <w:spacing w:line="240" w:lineRule="auto"/>
        <w:jc w:val="center"/>
        <w:rPr>
          <w:rFonts w:ascii="Cambria" w:hAnsi="Cambria" w:cs="Times New Roman"/>
          <w:b/>
          <w:sz w:val="32"/>
          <w:szCs w:val="28"/>
        </w:rPr>
      </w:pPr>
    </w:p>
    <w:p w:rsidR="00000000" w:rsidRDefault="0020480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SET-1</w:t>
      </w:r>
    </w:p>
    <w:p w:rsidR="00000000" w:rsidRDefault="0020480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A program that converts temperatures from Fahrenheit to Celsius and vice versa.</w:t>
      </w:r>
    </w:p>
    <w:p w:rsidR="00000000" w:rsidRDefault="002048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Fahrenheit to Celsius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 FtoC(Fahrenheit):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return(Fahrenheit- 32.0) * 5.0 / 9.0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Fahrenheit = 1</w:t>
      </w:r>
      <w:r>
        <w:rPr>
          <w:rFonts w:ascii="Times New Roman" w:hAnsi="Times New Roman" w:cs="Times New Roman"/>
          <w:sz w:val="28"/>
          <w:szCs w:val="28"/>
        </w:rPr>
        <w:t>00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Celsius = FtoC(Fahrenheit)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(Celsius)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Celsius to Fahrenheit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 CtoF(Celsius):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return(celsius * 1.8) + 32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Celsius = 38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Fahrenheit = CtoF(Celsius)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(Fahrenheit)</w:t>
      </w:r>
    </w:p>
    <w:p w:rsidR="00000000" w:rsidRDefault="00204806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Output:</w:t>
      </w:r>
    </w:p>
    <w:p w:rsidR="00000000" w:rsidRDefault="00204806">
      <w:pPr>
        <w:rPr>
          <w:rFonts w:ascii="Cambria" w:hAnsi="Cambria"/>
          <w:b/>
          <w:sz w:val="28"/>
          <w:szCs w:val="32"/>
        </w:rPr>
      </w:pPr>
      <w:r>
        <w:rPr>
          <w:rFonts w:ascii="Cambria" w:hAnsi="Cambria"/>
          <w:b/>
          <w:noProof/>
          <w:sz w:val="28"/>
          <w:szCs w:val="32"/>
          <w:lang w:eastAsia="en-IN"/>
          <w14:ligatures w14:val="none"/>
        </w:rPr>
        <w:drawing>
          <wp:inline distT="0" distB="0" distL="0" distR="0">
            <wp:extent cx="6385728" cy="2967116"/>
            <wp:effectExtent l="76200" t="76200" r="129540" b="138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966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b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lastRenderedPageBreak/>
        <w:t>2. A program that calculates the area and perimeter of a rectangle.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length = int(input())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width = int(input())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area = length * width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perimeter= 2 * (length + width)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print(f'Area of the Rectangle : {area}')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print(f'Perimeter of the Rectangle : {peri</w:t>
      </w:r>
      <w:r>
        <w:rPr>
          <w:rFonts w:ascii="Cambria" w:hAnsi="Cambria"/>
          <w:sz w:val="28"/>
        </w:rPr>
        <w:t>meter}')</w:t>
      </w:r>
    </w:p>
    <w:p w:rsidR="00000000" w:rsidRDefault="00204806">
      <w:pPr>
        <w:spacing w:after="0" w:line="240" w:lineRule="auto"/>
        <w:rPr>
          <w:rFonts w:ascii="Cambria" w:hAnsi="Cambria"/>
          <w:sz w:val="24"/>
        </w:rPr>
      </w:pPr>
    </w:p>
    <w:p w:rsidR="00000000" w:rsidRDefault="00204806">
      <w:pPr>
        <w:spacing w:after="0" w:line="240" w:lineRule="auto"/>
        <w:rPr>
          <w:rFonts w:ascii="Cambria" w:hAnsi="Cambria"/>
          <w:sz w:val="24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4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  <w:lang w:eastAsia="en-IN"/>
          <w14:ligatures w14:val="none"/>
        </w:rPr>
        <w:drawing>
          <wp:inline distT="0" distB="0" distL="0" distR="0">
            <wp:extent cx="6425108" cy="2576906"/>
            <wp:effectExtent l="76200" t="76200" r="128270" b="12827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2576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sz w:val="24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3. A program that generates a random password of a specified length.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import string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import secrets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symbols = ['*', '%', '£'] # Can add more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password = ""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for _ in range(9):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   password += </w:t>
      </w:r>
      <w:r>
        <w:rPr>
          <w:rFonts w:ascii="Cambria" w:hAnsi="Cambria"/>
          <w:sz w:val="28"/>
        </w:rPr>
        <w:t>secrets.choice(string.ascii_lowercase)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password += secrets.choice(string.ascii_uppercase)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password += secrets.choice(string.digits)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password += secrets.choice(symbols)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print(password)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13720" cy="3321717"/>
            <wp:effectExtent l="76200" t="76200" r="139700" b="12636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32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4. A program that calculates the average of a list of numbers.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# Python program to get average of a list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def Average(lst):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return sum(lst) / len(lst)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# Driver Code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lst = [15, 9, 55, 41, 35, 20, 62, 49]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average = Average(lst)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# Printing avera</w:t>
      </w:r>
      <w:r>
        <w:rPr>
          <w:rFonts w:ascii="Cambria" w:hAnsi="Cambria"/>
          <w:sz w:val="28"/>
        </w:rPr>
        <w:t xml:space="preserve">ge of the list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print("Average of the list =", round(average, 2))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623371" cy="1335306"/>
            <wp:effectExtent l="76200" t="76200" r="139700" b="132080"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3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5. A program that checks if a given year is a leap year.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def ISLP(y):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   if((y % 400 == 0)or(y % 100 != 0)and(y % 4 == 0)):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 return 1;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   else: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 return 0;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if __name__=='__main__':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  year = 2020;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print(ISLP(year));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557290" cy="2530938"/>
            <wp:effectExtent l="76200" t="76200" r="129540" b="136525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99"/>
                    <a:stretch/>
                  </pic:blipFill>
                  <pic:spPr bwMode="auto">
                    <a:xfrm>
                      <a:off x="0" y="0"/>
                      <a:ext cx="6557010" cy="2530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6. A program that calculates the factorial of a number.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def factorial(n):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return 1 if (n==1 or n==0) else n * factorial(n - 1)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num = 7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print("Factorial of",num,</w:t>
      </w:r>
      <w:r>
        <w:rPr>
          <w:rFonts w:ascii="Cambria" w:hAnsi="Cambria"/>
          <w:sz w:val="28"/>
        </w:rPr>
        <w:t>"is",factorial(num))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34556" cy="3373978"/>
            <wp:effectExtent l="76200" t="76200" r="137795" b="131445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3373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7. A program that checks if a given string is a palindrome.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def isPalindrome(s):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>return s == s[::-1]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 = "malayalam"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ans = isPalindrome(s)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if ans: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>print("Yes")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else: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>print("No")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25108" cy="3382837"/>
            <wp:effectExtent l="76200" t="76200" r="128270" b="141605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382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8. A program that sorts a list of numbers in ascending or descending order.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alphabets = ['a','e','d','c','b']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alphabets.sort()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print(alphabets)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random_numbers = [2,5,6,1,8,3]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random_numbers.sort()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print(random_numbers)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350601" cy="3166738"/>
            <wp:effectExtent l="76200" t="76200" r="127000" b="12954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66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9. A program that generates a multiplication table for a given number.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num = 52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for i in range(1, 11):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  print(num, 'x', i, '=', num*i)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25108" cy="3778929"/>
            <wp:effectExtent l="76200" t="76200" r="128270" b="126365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778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lastRenderedPageBreak/>
        <w:t>10. A program that converts a given number from one base to another.</w:t>
      </w:r>
    </w:p>
    <w:p w:rsidR="00000000" w:rsidRDefault="00204806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Code: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def decimal_to_binary(dec):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decimal = int(dec)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print(decimal, " in Binary : ", bin(decimal))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def decimal_to_octal(dec):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decimal = int(dec)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print(decimal, "in Octal : ", oct(decimal))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def decimal_to_hexadecimal(dec):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 xml:space="preserve">decimal = int(dec)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>pr</w:t>
      </w:r>
      <w:r>
        <w:rPr>
          <w:rFonts w:ascii="Cambria" w:hAnsi="Cambria"/>
          <w:sz w:val="28"/>
        </w:rPr>
        <w:t xml:space="preserve">int(decimal, " in Hexadecimal : ", hex(decimal))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dec = 16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decimal_to_binary(dec)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decimal_to_octal(dec) 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decimal_to_hexadecimal(dec)</w:t>
      </w:r>
    </w:p>
    <w:p w:rsidR="00000000" w:rsidRDefault="00204806">
      <w:pPr>
        <w:spacing w:after="0" w:line="240" w:lineRule="auto"/>
        <w:rPr>
          <w:rFonts w:ascii="Cambria" w:hAnsi="Cambria"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noProof/>
          <w:lang w:eastAsia="en-IN"/>
        </w:rPr>
        <w:drawing>
          <wp:anchor distT="121920" distB="237490" distL="236220" distR="350520" simplePos="0" relativeHeight="25166540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423545</wp:posOffset>
            </wp:positionV>
            <wp:extent cx="6496050" cy="2228215"/>
            <wp:effectExtent l="76200" t="76200" r="133350" b="133985"/>
            <wp:wrapTight wrapText="bothSides">
              <wp:wrapPolygon edited="0">
                <wp:start x="-127" y="-739"/>
                <wp:lineTo x="-253" y="-554"/>
                <wp:lineTo x="-253" y="21975"/>
                <wp:lineTo x="-127" y="22714"/>
                <wp:lineTo x="21853" y="22714"/>
                <wp:lineTo x="21980" y="20313"/>
                <wp:lineTo x="21980" y="2401"/>
                <wp:lineTo x="21853" y="-369"/>
                <wp:lineTo x="21853" y="-739"/>
                <wp:lineTo x="-127" y="-739"/>
              </wp:wrapPolygon>
            </wp:wrapTight>
            <wp:docPr id="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28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noProof/>
          <w:sz w:val="28"/>
          <w:lang w:eastAsia="en-IN"/>
          <w14:ligatures w14:val="none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32"/>
          <w:lang w:eastAsia="en-IN"/>
          <w14:ligatures w14:val="none"/>
        </w:rPr>
      </w:pPr>
      <w:r>
        <w:rPr>
          <w:rFonts w:ascii="Times New Roman" w:hAnsi="Times New Roman" w:cs="Times New Roman"/>
          <w:b/>
          <w:noProof/>
          <w:sz w:val="32"/>
          <w:lang w:eastAsia="en-IN"/>
          <w14:ligatures w14:val="none"/>
        </w:rPr>
        <w:t>SET-2</w:t>
      </w:r>
    </w:p>
    <w:p w:rsidR="00000000" w:rsidRDefault="0020480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A program that models a bank account, with classes for the account, the customer, and the bank. 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Program:-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BankAccount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account_number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customer_name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balance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.account_number = account_number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.customer_name = customer_name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.balance = balance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deposit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amount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.balance += amount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"Deposited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₹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amount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. New balance: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₹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.balance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withdraw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amount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&lt; amount &lt;=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.balance: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.balance -= amount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"Withdrew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₹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amount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. New balance: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₹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.balance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"Invalid withdrawal amount or insufficient funds."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Example Usage: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Create accounts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account1 = BankAccount(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"John Doe"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balance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10000.0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account2 = BankAccount(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Jane Smith"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balance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5000.0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Perform transactions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account1.deposit(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200.0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account2.withdraw(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100.0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"Account 1 balance: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₹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account1.balance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"Account 2 balance: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₹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account2.balance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lastRenderedPageBreak/>
        <w:drawing>
          <wp:anchor distT="121920" distB="227076" distL="236220" distR="341376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6458077" cy="2648077"/>
            <wp:effectExtent l="76200" t="76200" r="133350" b="133350"/>
            <wp:wrapTight wrapText="bothSides">
              <wp:wrapPolygon edited="0">
                <wp:start x="-127" y="-622"/>
                <wp:lineTo x="-255" y="-466"/>
                <wp:lineTo x="-255" y="21911"/>
                <wp:lineTo x="-127" y="22532"/>
                <wp:lineTo x="21855" y="22532"/>
                <wp:lineTo x="21982" y="21911"/>
                <wp:lineTo x="21982" y="2020"/>
                <wp:lineTo x="21855" y="-311"/>
                <wp:lineTo x="21855" y="-622"/>
                <wp:lineTo x="-127" y="-622"/>
              </wp:wrapPolygon>
            </wp:wrapTight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pStyle w:val="ListParagraph"/>
        <w:spacing w:after="0" w:line="240" w:lineRule="auto"/>
        <w:ind w:left="643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 </w:t>
      </w:r>
      <w:r>
        <w:rPr>
          <w:rFonts w:ascii="Times New Roman" w:hAnsi="Times New Roman" w:cs="Times New Roman"/>
          <w:b/>
          <w:sz w:val="28"/>
        </w:rPr>
        <w:t>program that simulates a school management system, with classes for the students, the teachers, and the courses</w:t>
      </w:r>
    </w:p>
    <w:p w:rsidR="00000000" w:rsidRDefault="00204806">
      <w:r>
        <w:rPr>
          <w:rFonts w:ascii="Times New Roman" w:hAnsi="Times New Roman" w:cs="Times New Roman"/>
          <w:b/>
          <w:sz w:val="28"/>
        </w:rPr>
        <w:t>Program:-</w:t>
      </w:r>
      <w:r>
        <w:t xml:space="preserve">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.id =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.name = name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Student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student_id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student_name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grade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super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(student_id, student_name)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.grade = grade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display_info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"Student ID: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.id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Name: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.name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Grade: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.grade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Teacher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Person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teacher_id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teacher_name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subject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super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().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(teacher_id, teacher_name)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.subject = subject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display_info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"Teacher ID: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.id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Name: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.name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Subject: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.subject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Course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course_code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course_name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teacher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students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.course_code = course_code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.course_name = course_name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.teacher = teacher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.students = students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students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add_student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student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.students.append(student)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display_info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"Course Code: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.course_code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Course Name: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.course_name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.teacher.display_info()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"Students: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student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.students: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student.display_info()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Create students, teachers, and courses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student1 = Student(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"John Doe"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grade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student2 = Student(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"Jane Smith"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grade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teacher1 = Teacher(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"Mr. Johnson"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subject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"Math"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teacher2 = Teacher(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"Ms. Davis"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subject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"Science"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math_course = Course(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"MATH101"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"Algebra"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teacher1,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students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=[student1])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science_course = Course(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"SCI201"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"Biology"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teacher2,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students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=[student2])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Add students to courses and display information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math_course.add_student(student2)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science_course.add_student(student1)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math_course.display_info()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science_course.display_info()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lastRenderedPageBreak/>
        <w:drawing>
          <wp:inline distT="0" distB="0" distL="0" distR="0">
            <wp:extent cx="6511180" cy="3687622"/>
            <wp:effectExtent l="76200" t="76200" r="137795" b="141605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87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 </w:t>
      </w:r>
      <w:r>
        <w:rPr>
          <w:rFonts w:ascii="Times New Roman" w:hAnsi="Times New Roman" w:cs="Times New Roman"/>
          <w:b/>
          <w:sz w:val="28"/>
        </w:rPr>
        <w:t>program that reads a text file and counts the number of words in it.</w:t>
      </w:r>
    </w:p>
    <w:p w:rsidR="00000000" w:rsidRDefault="00204806">
      <w:pPr>
        <w:pStyle w:val="ListParagraph"/>
        <w:spacing w:after="0" w:line="240" w:lineRule="auto"/>
        <w:ind w:left="643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Program:-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count_words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file_path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(file_path,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file: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content = file.read()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word_count =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(content.split())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word_count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"Error: File '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file_path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not found."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Exception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"An error occurred: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Example Usage: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 file_path 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"sample.txt"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Replace with the path to your text file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word_count = count_words(file_path)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word_count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number of words in the file is: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word_count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Attach file Name: Sample.txt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5095875" cy="857250"/>
            <wp:effectExtent l="0" t="0" r="9525" b="0"/>
            <wp:docPr id="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7" r="2016" b="4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511180" cy="1374432"/>
            <wp:effectExtent l="76200" t="76200" r="137795" b="130810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/>
                    <pic:cNvPicPr/>
                  </pic:nvPicPr>
                  <pic:blipFill rotWithShape="1">
                    <a:blip r:embed="rId23"/>
                    <a:srcRect t="6488"/>
                    <a:stretch/>
                  </pic:blipFill>
                  <pic:spPr bwMode="auto">
                    <a:xfrm>
                      <a:off x="0" y="0"/>
                      <a:ext cx="6510655" cy="1374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tabs>
          <w:tab w:val="left" w:pos="4530"/>
        </w:tabs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000000" w:rsidRDefault="0020480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 program that reads a CSV file and calculates the average of the values in a specified column.</w:t>
      </w:r>
    </w:p>
    <w:p w:rsidR="00000000" w:rsidRDefault="00204806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Program:-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csv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calculate_column_average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file_path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column_index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(file_path,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csv_file: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csv_reader =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csv.reader(csv_file)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data =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list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(csv_reader)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data: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"Error: File '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file_path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is empty."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column_values = [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float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(row[column_index])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row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data[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:]]  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average =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(column_values) /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(column_values)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average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"Error: File '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file_path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not found."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IndexError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"Error: Specified column index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out of bounds."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Exception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"An error occurred: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file_path 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"data.csv” </w:t>
      </w:r>
      <w:r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en-IN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Replace with the path to your CSV file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column_index =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Replace with the index of the column you want to calculate the average for (0-based)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average = calculate_column_average(file_path, column_index)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average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average of column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column_index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in the CSV file is: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ave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rage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Attach file: - data.csv</w:t>
      </w:r>
    </w:p>
    <w:tbl>
      <w:tblPr>
        <w:tblStyle w:val="PlainTable1"/>
        <w:tblW w:w="0" w:type="auto"/>
        <w:tblInd w:w="988" w:type="dxa"/>
        <w:tblLook w:val="04A0" w:firstRow="1" w:lastRow="0" w:firstColumn="1" w:lastColumn="0" w:noHBand="0" w:noVBand="1"/>
      </w:tblPr>
      <w:tblGrid>
        <w:gridCol w:w="909"/>
        <w:gridCol w:w="2794"/>
        <w:gridCol w:w="1276"/>
        <w:gridCol w:w="1701"/>
      </w:tblGrid>
      <w:tr w:rsidR="00000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rPr>
                <w:rFonts w:ascii="Consolas" w:eastAsia="Times New Roman" w:hAnsi="Consolas" w:cs="Times New Roman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Sr.No.</w:t>
            </w:r>
          </w:p>
        </w:tc>
        <w:tc>
          <w:tcPr>
            <w:tcW w:w="27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Age</w:t>
            </w:r>
          </w:p>
        </w:tc>
        <w:tc>
          <w:tcPr>
            <w:tcW w:w="17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Salary</w:t>
            </w:r>
          </w:p>
        </w:tc>
      </w:tr>
      <w:tr w:rsidR="00000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1.</w:t>
            </w:r>
          </w:p>
        </w:tc>
        <w:tc>
          <w:tcPr>
            <w:tcW w:w="27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John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25</w:t>
            </w:r>
          </w:p>
        </w:tc>
        <w:tc>
          <w:tcPr>
            <w:tcW w:w="17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50000</w:t>
            </w:r>
          </w:p>
        </w:tc>
      </w:tr>
      <w:tr w:rsidR="00000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2.</w:t>
            </w:r>
          </w:p>
        </w:tc>
        <w:tc>
          <w:tcPr>
            <w:tcW w:w="27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Jane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30</w:t>
            </w:r>
          </w:p>
        </w:tc>
        <w:tc>
          <w:tcPr>
            <w:tcW w:w="17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60000</w:t>
            </w:r>
          </w:p>
        </w:tc>
      </w:tr>
      <w:tr w:rsidR="00000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3.</w:t>
            </w:r>
          </w:p>
        </w:tc>
        <w:tc>
          <w:tcPr>
            <w:tcW w:w="27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Bob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22</w:t>
            </w:r>
          </w:p>
        </w:tc>
        <w:tc>
          <w:tcPr>
            <w:tcW w:w="17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45000</w:t>
            </w:r>
          </w:p>
        </w:tc>
      </w:tr>
      <w:tr w:rsidR="00000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b w:val="0"/>
                <w:bCs w:val="0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4.</w:t>
            </w:r>
          </w:p>
        </w:tc>
        <w:tc>
          <w:tcPr>
            <w:tcW w:w="27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Alice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28</w:t>
            </w:r>
          </w:p>
        </w:tc>
        <w:tc>
          <w:tcPr>
            <w:tcW w:w="17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00000" w:rsidRDefault="00204806">
            <w:pPr>
              <w:spacing w:after="0" w:line="28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N"/>
                <w14:ligatures w14:val="none"/>
              </w:rPr>
              <w:t>70000</w:t>
            </w:r>
          </w:p>
        </w:tc>
      </w:tr>
    </w:tbl>
    <w:p w:rsidR="00000000" w:rsidRDefault="0020480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noProof/>
          <w:lang w:eastAsia="en-IN"/>
        </w:rPr>
        <w:drawing>
          <wp:anchor distT="121920" distB="230759" distL="236220" distR="345186" simplePos="0" relativeHeight="251668480" behindDoc="1" locked="0" layoutInCell="1" allowOverlap="1">
            <wp:simplePos x="0" y="0"/>
            <wp:positionH relativeFrom="margin">
              <wp:posOffset>208280</wp:posOffset>
            </wp:positionH>
            <wp:positionV relativeFrom="paragraph">
              <wp:posOffset>448310</wp:posOffset>
            </wp:positionV>
            <wp:extent cx="6181852" cy="1238123"/>
            <wp:effectExtent l="76200" t="76200" r="142875" b="133985"/>
            <wp:wrapTight wrapText="bothSides">
              <wp:wrapPolygon edited="0">
                <wp:start x="-133" y="-1330"/>
                <wp:lineTo x="-266" y="-997"/>
                <wp:lineTo x="-266" y="22276"/>
                <wp:lineTo x="-133" y="23606"/>
                <wp:lineTo x="21900" y="23606"/>
                <wp:lineTo x="22033" y="20614"/>
                <wp:lineTo x="22033" y="4322"/>
                <wp:lineTo x="21900" y="-665"/>
                <wp:lineTo x="21900" y="-1330"/>
                <wp:lineTo x="-133" y="-1330"/>
              </wp:wrapPolygon>
            </wp:wrapTight>
            <wp:docPr id="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4"/>
                    <a:stretch/>
                  </pic:blipFill>
                  <pic:spPr bwMode="auto">
                    <a:xfrm>
                      <a:off x="0" y="0"/>
                      <a:ext cx="6181725" cy="1237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OUTPUT:</w:t>
      </w:r>
    </w:p>
    <w:p w:rsidR="00000000" w:rsidRDefault="0020480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 program that reads an Excel file and prints the data in a tabular format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t>Program:-</w:t>
      </w:r>
    </w:p>
    <w:p w:rsidR="00000000" w:rsidRDefault="00204806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val="en-US"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write_data_to_excel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output_file_path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Create a DataFrame with sample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data =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'John'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'Alice'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'Bob'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[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'City'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'New York'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'San Francisco'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'Seattle'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>  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df = pd.DataFrame(data)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Print the DataFrame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"Data to be written:"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(df)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Write the DataFrame to an Excel file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df.to_excel(output_file_path,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index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Data written to '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output_file_path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successfully."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Exception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"An error occurred: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Replace 'output_data.xlsx' with the desired output file path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output_excel_file_path 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'output_data.xlsx'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write_data_to_excel(output_excel_file_path)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OUTPUT:</w:t>
      </w:r>
    </w:p>
    <w:p w:rsidR="00000000" w:rsidRDefault="00204806">
      <w:pPr>
        <w:spacing w:after="0" w:line="240" w:lineRule="auto"/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520027" cy="2012489"/>
            <wp:effectExtent l="76200" t="76200" r="128905" b="140335"/>
            <wp:docPr id="14" name="Picture 23" descr="C:\Users\OS\AppData\Local\Packages\5319275A.WhatsAppDesktop_cv1g1gvanyjgm\TempState\B465588866E564006C1257D85E1FE609\WhatsApp Image 2024-03-08 at 23.43.38_c2880c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C:\Users\OS\AppData\Local\Packages\5319275A.WhatsAppDesktop_cv1g1gvanyjgm\TempState\B465588866E564006C1257D85E1FE609\WhatsApp Image 2024-03-08 at 23.43.38_c2880c8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2012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Cambria" w:hAnsi="Cambria"/>
          <w:sz w:val="28"/>
        </w:rPr>
      </w:pPr>
    </w:p>
    <w:p w:rsidR="00000000" w:rsidRDefault="00204806">
      <w:pPr>
        <w:rPr>
          <w:rFonts w:ascii="Times New Roman" w:hAnsi="Times New Roman" w:cs="Times New Roman"/>
          <w:sz w:val="28"/>
        </w:rPr>
      </w:pPr>
    </w:p>
    <w:p w:rsidR="00000000" w:rsidRDefault="002048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SET-3</w:t>
      </w:r>
    </w:p>
    <w:p w:rsidR="00000000" w:rsidRDefault="00204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 program that creates a simple web server and serves a static HTML page. 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785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---&gt;pip install Flask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785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---&gt; python app.py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785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shd w:val="clear" w:color="auto" w:fill="FFFFFF"/>
        <w:spacing w:after="0" w:line="285" w:lineRule="atLeast"/>
        <w:ind w:left="785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your_project_folder/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785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│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785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├──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app.py</w:t>
      </w:r>
    </w:p>
    <w:p w:rsidR="00000000" w:rsidRDefault="00204806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 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Templates/</w:t>
      </w:r>
    </w:p>
    <w:p w:rsidR="00000000" w:rsidRDefault="00204806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index.html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206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2060"/>
          <w:kern w:val="0"/>
          <w:sz w:val="21"/>
          <w:szCs w:val="21"/>
          <w:lang w:eastAsia="en-IN"/>
          <w14:ligatures w14:val="none"/>
        </w:rPr>
        <w:lastRenderedPageBreak/>
        <w:t>View the Page:</w:t>
      </w:r>
      <w:r>
        <w:rPr>
          <w:rFonts w:ascii="Consolas" w:eastAsia="Times New Roman" w:hAnsi="Consolas" w:cs="Times New Roman"/>
          <w:color w:val="002060"/>
          <w:kern w:val="0"/>
          <w:sz w:val="21"/>
          <w:szCs w:val="21"/>
          <w:lang w:eastAsia="en-IN"/>
          <w14:ligatures w14:val="none"/>
        </w:rPr>
        <w:t xml:space="preserve"> Open your web browser and navigate to </w:t>
      </w:r>
      <w:r>
        <w:rPr>
          <w:rFonts w:ascii="Consolas" w:eastAsia="Times New Roman" w:hAnsi="Consolas" w:cs="Times New Roman"/>
          <w:b/>
          <w:color w:val="002060"/>
          <w:kern w:val="0"/>
          <w:sz w:val="21"/>
          <w:szCs w:val="21"/>
          <w:u w:val="single"/>
          <w:lang w:eastAsia="en-IN"/>
          <w14:ligatures w14:val="none"/>
        </w:rPr>
        <w:t>http://127.0.0.1:5000/</w:t>
      </w:r>
      <w:r>
        <w:rPr>
          <w:rFonts w:ascii="Consolas" w:eastAsia="Times New Roman" w:hAnsi="Consolas" w:cs="Times New Roman"/>
          <w:color w:val="002060"/>
          <w:kern w:val="0"/>
          <w:sz w:val="21"/>
          <w:szCs w:val="21"/>
          <w:lang w:eastAsia="en-IN"/>
          <w14:ligatures w14:val="none"/>
        </w:rPr>
        <w:t xml:space="preserve"> to view your served HTML page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2060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2060"/>
          <w:kern w:val="0"/>
          <w:sz w:val="28"/>
          <w:szCs w:val="21"/>
          <w:lang w:eastAsia="en-IN"/>
          <w14:ligatures w14:val="none"/>
        </w:rPr>
        <w:t>Program: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2060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2060"/>
          <w:kern w:val="0"/>
          <w:sz w:val="28"/>
          <w:szCs w:val="21"/>
          <w:lang w:eastAsia="en-IN"/>
          <w14:ligatures w14:val="none"/>
        </w:rPr>
        <w:t>File: app.py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2060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2060"/>
          <w:kern w:val="0"/>
          <w:sz w:val="28"/>
          <w:szCs w:val="21"/>
          <w:lang w:eastAsia="en-IN"/>
          <w14:ligatures w14:val="none"/>
        </w:rPr>
        <w:t>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Flask, render_template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app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index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'index.html'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app.run(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debug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3B3B3B"/>
          <w:kern w:val="0"/>
          <w:sz w:val="28"/>
          <w:szCs w:val="21"/>
          <w:lang w:eastAsia="en-IN"/>
          <w14:ligatures w14:val="none"/>
        </w:rPr>
        <w:t>File: index.html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3B3B3B"/>
          <w:kern w:val="0"/>
          <w:sz w:val="28"/>
          <w:szCs w:val="21"/>
          <w:lang w:eastAsia="en-IN"/>
          <w14:ligatures w14:val="none"/>
        </w:rPr>
        <w:t>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DOCTYPE 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Simple Web Server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Welcome to my Simple Web Server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This is a static HTML page served by a Flask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web server.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 xml:space="preserve">Just click the link: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  <w:t xml:space="preserve">* Running on </w:t>
      </w:r>
      <w:r>
        <w:rPr>
          <w:rFonts w:ascii="Consolas" w:eastAsia="Times New Roman" w:hAnsi="Consolas" w:cs="Times New Roman"/>
          <w:kern w:val="0"/>
          <w:sz w:val="28"/>
          <w:szCs w:val="21"/>
          <w:u w:val="single"/>
          <w:lang w:eastAsia="en-IN"/>
          <w14:ligatures w14:val="none"/>
        </w:rPr>
        <w:t>http://127.0.0.I:5000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  <w:t>-------------&gt; Press CTRL+C to quit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  <w:t>* Restarting with stat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  <w:t>* Debugger is active!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  <w:t>* Debugger PIN: 866-921-880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OUTPUT: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noProof/>
          <w:kern w:val="0"/>
          <w:sz w:val="28"/>
          <w:szCs w:val="21"/>
          <w:lang w:eastAsia="en-IN"/>
          <w14:ligatures w14:val="none"/>
        </w:rPr>
        <w:drawing>
          <wp:inline distT="0" distB="0" distL="0" distR="0">
            <wp:extent cx="6327631" cy="1901711"/>
            <wp:effectExtent l="76200" t="76200" r="13081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6"/>
                    <a:srcRect b="48718"/>
                    <a:stretch/>
                  </pic:blipFill>
                  <pic:spPr bwMode="auto">
                    <a:xfrm>
                      <a:off x="0" y="0"/>
                      <a:ext cx="6327140" cy="1901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 program that creates a web application that allows users to register and login. 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your_project_folder/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│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├──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app.py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 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Templates/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index.html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  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login.html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  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register.html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A31515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6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36"/>
          <w:szCs w:val="21"/>
          <w:lang w:eastAsia="en-IN"/>
          <w14:ligatures w14:val="none"/>
        </w:rPr>
        <w:lastRenderedPageBreak/>
        <w:t xml:space="preserve">Program: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index.html:-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&lt;!DOCTYPE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Home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#home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absolute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top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28%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left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28%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height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600px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block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justify-content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space-evenly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rgb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244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241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237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black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"home"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Welcome to our Web App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&lt;h3&gt;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{{ url_for('login') }}"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Login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&lt;/a&gt;&lt;/h3&gt;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&lt;h3&gt;&lt;a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"{{ url_for('register') }}"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Register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&lt;/a&gt;&lt;/h3&gt;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login.html:-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&lt;!DOCTYPE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Login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.login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absolute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top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28%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left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28%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height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600px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block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justify-content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space-evenly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rgb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244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241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237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black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.login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80%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#ccc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.login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button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16px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#007bff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white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cursor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pointer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.login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button:hover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#0056b3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"login"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Login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method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"POST"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action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"form1"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"email"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Email: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"email"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"email"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"email"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size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"32"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required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Password: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size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"32"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required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&lt;button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Login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&lt;/button&gt;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&lt;/form&gt;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register.html:-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&lt;!DOCTYPE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Register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font-family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Arial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sans-serif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white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.container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80%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600px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auto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rgb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244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241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237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black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flex-direction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column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label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font-weight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bold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#ccc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submit"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#007bff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cursor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pointer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:hover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#0056b3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"container"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Register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method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"POST"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action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{{ form.hidden_tag() }}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Username: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{{ form.username(size=32) }}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"email"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Email: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{{ form.email(size=32) }}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Password: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        {{ form.password(size=32) }}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"confirm_password"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Confirm Password: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{{ form.confirm_password(size=32) }}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value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"Register"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&lt;/form&gt;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  <w:t>Program: App.py:-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  <w:t>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Flask, render_template, redirect, url_for, flash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flask_wtf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FlaskForm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wtforms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StringField, PasswordField, SubmitField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wtforms.validators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DataRequired, Email, EqualTo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flask_bcrypt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Bcrypt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app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'SECRET_KEY'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'your_secret_key_here'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bcrypt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Bcrypt(app)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users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[]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RegistrationForm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FlaskForm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username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StringField(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'Username'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validators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[DataRequired()])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email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StringField(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validators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[DataRequired(), Email()])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password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PasswordField(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validators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[DataRequired()])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confirm_password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PasswordField(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'Confirm Password'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validators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[DataRequired(), EqualTo(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submit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SubmitField(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'Sign Up'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LoginForm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FlaskForm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email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StringField(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validators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[DataRequired(), Email()])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password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PasswordField(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validators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[DataRequired()])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submit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SubmitField(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 In'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index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'index.html'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'/register'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methods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register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form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RegistrationForm()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form.validate_on_submit():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hashed_password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bcrypt.generate_password_hash(form.password.data).decode(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'utf-8'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user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'username'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form.username.data,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form.email.data,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 hashed_password}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users.append(user)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flash(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'Account created successfully! Please log in.'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'success'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redirect(url_for(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'login'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'register.html'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form)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'/login'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methods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login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form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LoginForm()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form.validate_on_submit():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user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users: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user[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form.email.data: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bcrypt.check_password_hash(user[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], form.password.data):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</w:t>
      </w:r>
    </w:p>
    <w:p w:rsidR="00000000" w:rsidRDefault="00204806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'Login successful!'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'success'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redirect(url_for(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'index'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flash(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'Invalid email or password. Please try again.'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'danger'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'login.html'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form)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app.run(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debug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 xml:space="preserve">Just click the link: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u w:val="single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 xml:space="preserve">* Running on </w:t>
      </w: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u w:val="single"/>
          <w:lang w:eastAsia="en-IN"/>
          <w14:ligatures w14:val="none"/>
        </w:rPr>
        <w:t>http://127.0.0.1:5000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------------&gt; Press CTRL+C to quit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Restarting with stat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is active!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PIN: 845-411-330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  <w:t>OUTPUT: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noProof/>
          <w:color w:val="3B3B3B"/>
          <w:kern w:val="0"/>
          <w:sz w:val="32"/>
          <w:szCs w:val="21"/>
          <w:lang w:eastAsia="en-IN"/>
          <w14:ligatures w14:val="none"/>
        </w:rPr>
        <w:drawing>
          <wp:inline distT="0" distB="0" distL="0" distR="0">
            <wp:extent cx="6460236" cy="3070490"/>
            <wp:effectExtent l="76200" t="76200" r="131445" b="130175"/>
            <wp:docPr id="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07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ind w:left="425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ind w:left="425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ind w:left="425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ind w:left="425"/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lastRenderedPageBreak/>
        <w:drawing>
          <wp:anchor distT="121920" distB="227330" distL="236220" distR="341249" simplePos="0" relativeHeight="251669504" behindDoc="1" locked="0" layoutInCell="1" allowOverlap="1">
            <wp:simplePos x="0" y="0"/>
            <wp:positionH relativeFrom="margin">
              <wp:posOffset>97155</wp:posOffset>
            </wp:positionH>
            <wp:positionV relativeFrom="paragraph">
              <wp:posOffset>492125</wp:posOffset>
            </wp:positionV>
            <wp:extent cx="6421628" cy="2934335"/>
            <wp:effectExtent l="76200" t="76200" r="132080" b="132715"/>
            <wp:wrapTight wrapText="bothSides">
              <wp:wrapPolygon edited="0">
                <wp:start x="-128" y="-561"/>
                <wp:lineTo x="-256" y="-421"/>
                <wp:lineTo x="-256" y="21876"/>
                <wp:lineTo x="-128" y="22437"/>
                <wp:lineTo x="21852" y="22437"/>
                <wp:lineTo x="21980" y="22016"/>
                <wp:lineTo x="21980" y="1823"/>
                <wp:lineTo x="21852" y="-280"/>
                <wp:lineTo x="21852" y="-561"/>
                <wp:lineTo x="-128" y="-561"/>
              </wp:wrapPolygon>
            </wp:wrapTight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93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ind w:left="425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ind w:left="425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ind w:left="425"/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anchor distT="121920" distB="234442" distL="236220" distR="341249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6421628" cy="3302889"/>
            <wp:effectExtent l="76200" t="76200" r="132080" b="126365"/>
            <wp:wrapTight wrapText="bothSides">
              <wp:wrapPolygon edited="0">
                <wp:start x="-128" y="-498"/>
                <wp:lineTo x="-256" y="-374"/>
                <wp:lineTo x="-256" y="21803"/>
                <wp:lineTo x="-128" y="22302"/>
                <wp:lineTo x="21852" y="22302"/>
                <wp:lineTo x="21980" y="21679"/>
                <wp:lineTo x="21980" y="1620"/>
                <wp:lineTo x="21852" y="-249"/>
                <wp:lineTo x="21852" y="-498"/>
                <wp:lineTo x="-128" y="-498"/>
              </wp:wrapPolygon>
            </wp:wrapTight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3302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 program that creates a web application that allows users to upload and download files.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your_project_folder/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│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├──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app.py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 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Templates/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index.html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  <w:t xml:space="preserve">Program: </w:t>
      </w: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Index.html: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>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!DOCTYPE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File Upload and Download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font-family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Arial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sans-serif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#f4f4f4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.container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800px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auto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black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"file"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list-style-type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li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li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text-decoration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#007bff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inline-block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#007bff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li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a:hover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#007bff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#007bff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"container"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File Upload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action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"/upload"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method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"post"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enctype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"multipart/form-data"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"file"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"file"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value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"Upload"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&lt;/form&gt;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File Download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&lt;ul&gt;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{% for filename in filenames %}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&lt;li&gt;&lt;a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"/download/{{ filename }}"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{{ filename }}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&lt;/a&gt;&lt;/li&gt;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{% endfor %}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&lt;/ul&gt;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  <w:t>App.py: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  <w:t>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Flask, render_template, request, send_file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os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app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UPLOAD_FOLDER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'uploads'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'UPLOAD_FOLDER'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UPLOAD_FOLDER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index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filenames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os.listdir(app.config[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'UPLOAD_FOLDER'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'index.html'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filenames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filenames)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'/upload'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methods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upload_file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'file'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request.files: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'No file part'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file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request.files[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'file'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file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.filename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'No selected file'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file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.save(os.path.join(app.config[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'UPLOAD_FOLDER'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file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.filename))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'File uploaded successfully'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'/download/&lt;filename&gt;'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download_file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filename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send_file(os.path.join(app.config[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'UPLOAD_FOLDER'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filename),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as_attachment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os.path.exists(UPLOAD_FOLDER):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os.makedirs(UPLOAD_FOLDER)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app.run(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debug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 xml:space="preserve">Just click the link: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 xml:space="preserve">* Running on </w:t>
      </w: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u w:val="single"/>
          <w:lang w:eastAsia="en-IN"/>
          <w14:ligatures w14:val="none"/>
        </w:rPr>
        <w:t>http://127.0.0.1:5000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 xml:space="preserve">---------------&gt; </w:t>
      </w: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Press CTRL+C to quit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Restarting with stat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is active!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PIN: 845-411-330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  <w:t>OUTPUT: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noProof/>
          <w:color w:val="3B3B3B"/>
          <w:kern w:val="0"/>
          <w:sz w:val="32"/>
          <w:szCs w:val="21"/>
          <w:lang w:eastAsia="en-IN"/>
          <w14:ligatures w14:val="none"/>
        </w:rPr>
        <w:drawing>
          <wp:inline distT="0" distB="0" distL="0" distR="0">
            <wp:extent cx="6460236" cy="2535429"/>
            <wp:effectExtent l="76200" t="76200" r="131445" b="13208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2534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A program that creates a web application that displays data from a database in a tabular format. 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your_project_folder/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│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├──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app.py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 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Templates/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index.html</w:t>
      </w:r>
    </w:p>
    <w:p w:rsidR="00000000" w:rsidRDefault="00204806">
      <w:pPr>
        <w:spacing w:after="0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b/>
          <w:sz w:val="32"/>
        </w:rPr>
        <w:t>Program</w:t>
      </w:r>
      <w:r>
        <w:rPr>
          <w:rFonts w:ascii="Times New Roman" w:hAnsi="Times New Roman" w:cs="Times New Roman"/>
          <w:b/>
          <w:sz w:val="36"/>
        </w:rPr>
        <w:t xml:space="preserve">: </w:t>
      </w:r>
      <w:r>
        <w:rPr>
          <w:rFonts w:ascii="Times New Roman" w:hAnsi="Times New Roman" w:cs="Times New Roman"/>
          <w:b/>
          <w:sz w:val="28"/>
        </w:rPr>
        <w:t>Index.html:</w:t>
      </w:r>
    </w:p>
    <w:p w:rsidR="00000000" w:rsidRDefault="00204806">
      <w:pPr>
        <w:spacing w:after="0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---------------------------------------------------------------------------------------------------------------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DOCTYPE 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Data Display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&lt;link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rel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"stylesheet"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"https://maxcdn.bootstrapcdn.com/bootstrap/4.0.0/css/bootstrap.min.css"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"container mt-5"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Data Displ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ay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&lt;!-- Render the HTML table --&gt;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{{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table_html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 xml:space="preserve">|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safe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}}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App.py:</w:t>
      </w:r>
    </w:p>
    <w:p w:rsidR="00000000" w:rsidRDefault="00204806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----------------------------------------------------------------------------------------------------------------------------------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Flask, render_template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flask_sqlalchemy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SQLAlchemy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pandas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app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'SQLALCHEMY_DATABASE_URI'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'sqlite:///example.db'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'SQLALCHEMY_TRACK_MODIFICATIONS'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db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SQLAlchemy(app)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Define the model for the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Person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db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Model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db.Column(db.Integer,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primary_key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name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db.Column(db.String(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nullable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age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db.Column(db.Integer,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nullable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email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db.Column(db.String(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nullable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unique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Ensure email is unique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Sample data for demonstration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sample_data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'John'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'john@example.com'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'Alice'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'alice@example.com'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'Bob'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22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'bob@example.com'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Populate the database with sample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app.app_context():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db.create_all()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entry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sample_data: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Check if record with same email exists before adding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Person.query.filter_by(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email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entry[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]).first():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person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Person(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entry[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age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entry[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email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entry[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  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db.session.add(person)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db.session.commit()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Define a route to display data in tabular format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display_data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Query data from the database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data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Person.query.all()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Convert the data to a Pandas DataFrame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df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pd.DataFrame([(person.name, person.age, person.email)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person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data],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columns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'Email'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  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Convert the DataFrame to HTML for rendering in the template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table_html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df.to_html(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classes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'table table-striped'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index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'index.html'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table_html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table_html)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app.run(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debug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 xml:space="preserve">Just click the link: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 xml:space="preserve">* Running on </w:t>
      </w: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u w:val="single"/>
          <w:lang w:eastAsia="en-IN"/>
          <w14:ligatures w14:val="none"/>
        </w:rPr>
        <w:t>http://127.0.0.1:5000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---------------&gt; Press CTRL+C to quit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Restarting with stat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is active!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PIN: 845-411-330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  <w:lastRenderedPageBreak/>
        <w:t>OUTPUT: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32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noProof/>
          <w:color w:val="3B3B3B"/>
          <w:kern w:val="0"/>
          <w:sz w:val="32"/>
          <w:szCs w:val="21"/>
          <w:lang w:eastAsia="en-IN"/>
          <w14:ligatures w14:val="none"/>
        </w:rPr>
        <w:drawing>
          <wp:inline distT="0" distB="0" distL="0" distR="0">
            <wp:extent cx="6317322" cy="3444152"/>
            <wp:effectExtent l="76200" t="76200" r="140970" b="137795"/>
            <wp:docPr id="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443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Times New Roman" w:hAnsi="Times New Roman" w:cs="Times New Roman"/>
          <w:b/>
          <w:sz w:val="24"/>
        </w:rPr>
      </w:pPr>
    </w:p>
    <w:p w:rsidR="00000000" w:rsidRDefault="00204806">
      <w:pPr>
        <w:rPr>
          <w:rFonts w:ascii="Times New Roman" w:hAnsi="Times New Roman" w:cs="Times New Roman"/>
          <w:b/>
          <w:sz w:val="24"/>
        </w:rPr>
      </w:pPr>
    </w:p>
    <w:p w:rsidR="00000000" w:rsidRDefault="00204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A program that creates a web application that accepts user input and sends it to a server-side script for processing.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your_project_folder/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│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├──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app.py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 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Templates/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>└──</w:t>
      </w:r>
      <w:r>
        <w:rPr>
          <w:rFonts w:ascii="Consolas" w:eastAsia="Times New Roman" w:hAnsi="Consolas" w:cs="Times New Roman"/>
          <w:b/>
          <w:color w:val="A31515"/>
          <w:kern w:val="0"/>
          <w:sz w:val="21"/>
          <w:szCs w:val="21"/>
          <w:lang w:eastAsia="en-IN"/>
          <w14:ligatures w14:val="none"/>
        </w:rPr>
        <w:t xml:space="preserve"> index.html</w:t>
      </w:r>
    </w:p>
    <w:p w:rsidR="00000000" w:rsidRDefault="00204806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6"/>
        </w:rPr>
        <w:t xml:space="preserve">Program: </w:t>
      </w:r>
      <w:r>
        <w:rPr>
          <w:rFonts w:ascii="Times New Roman" w:hAnsi="Times New Roman" w:cs="Times New Roman"/>
          <w:b/>
          <w:sz w:val="28"/>
        </w:rPr>
        <w:t>Index.html:</w:t>
      </w:r>
    </w:p>
    <w:p w:rsidR="00000000" w:rsidRDefault="00204806">
      <w:pPr>
        <w:spacing w:after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----------------------------------------------</w:t>
      </w:r>
      <w:r>
        <w:rPr>
          <w:rFonts w:ascii="Times New Roman" w:hAnsi="Times New Roman" w:cs="Times New Roman"/>
          <w:sz w:val="28"/>
        </w:rPr>
        <w:t>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&lt;!DOCTYPE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User Input Form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font-family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Arial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sans-serif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#f2f2f2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.container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auto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black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label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block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"text"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#ccc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box-sizing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border-box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button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#007bff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4px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cursor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pointer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button:hover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#0056b3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&lt;/style&gt;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"container"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User Input Form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&lt;form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method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"post"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"input_data"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Enter your data: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"text"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"input_data"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"input_data"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required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&gt;&lt;br&gt;&lt;br&gt;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&lt;button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Submit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&lt;/button&gt;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&lt;/form&gt;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pacing w:after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App.py:</w:t>
      </w:r>
    </w:p>
    <w:p w:rsidR="00000000" w:rsidRDefault="00204806">
      <w:pPr>
        <w:spacing w:after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---------------------------------------------------------------------------------------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Flask, render_template, request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app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Flask(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@app.route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methods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index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request.method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Get the data from the form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input_data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request.form.get(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'input_data'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Process the input data (e.g., perform some computation, store in database, etc.)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processed_data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process_input(input_data)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Return the processed data to display on the webpage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'result.html'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input_data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input_data,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processed_data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processed_data)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Render the HTML template with the form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'index.html'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proces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s_input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input_data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Here, you can perform any processing or manipulation of the input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For demonstration purposes, simply capitalize the input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processed_data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input_data.upper()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processed_data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app.run(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debug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8"/>
          <w:szCs w:val="21"/>
          <w:lang w:eastAsia="en-IN"/>
          <w14:ligatures w14:val="none"/>
        </w:rPr>
        <w:t xml:space="preserve">Just click the link: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32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 xml:space="preserve">* Running on </w:t>
      </w: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u w:val="single"/>
          <w:lang w:eastAsia="en-IN"/>
          <w14:ligatures w14:val="none"/>
        </w:rPr>
        <w:t>http://127.0.0.1:5000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---------------&gt; Press CTRL+C to quit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Restarting with stat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is active!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  <w:t>* Debugger PIN: 845-411-330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OUTPUT:</w:t>
      </w:r>
    </w:p>
    <w:p w:rsidR="00000000" w:rsidRDefault="002048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n-IN"/>
          <w14:ligatures w14:val="none"/>
        </w:rPr>
        <w:drawing>
          <wp:inline distT="0" distB="0" distL="0" distR="0">
            <wp:extent cx="6386363" cy="2840909"/>
            <wp:effectExtent l="76200" t="76200" r="128905" b="131445"/>
            <wp:docPr id="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2840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Times New Roman" w:hAnsi="Times New Roman" w:cs="Times New Roman"/>
          <w:sz w:val="32"/>
        </w:rPr>
      </w:pPr>
    </w:p>
    <w:p w:rsidR="00000000" w:rsidRDefault="00204806">
      <w:pPr>
        <w:tabs>
          <w:tab w:val="left" w:pos="7751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:rsidR="00000000" w:rsidRDefault="002048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SET-4</w:t>
      </w:r>
    </w:p>
    <w:p w:rsidR="00000000" w:rsidRDefault="00204806">
      <w:pPr>
        <w:pStyle w:val="ListBullet"/>
        <w:numPr>
          <w:ilvl w:val="0"/>
          <w:numId w:val="4"/>
        </w:numPr>
        <w:tabs>
          <w:tab w:val="left" w:pos="72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 program that creates a web application that uses a template engine to generate dynamic HTML pages.</w:t>
      </w:r>
    </w:p>
    <w:p w:rsidR="00000000" w:rsidRDefault="00204806">
      <w:pPr>
        <w:pStyle w:val="ListBullet"/>
        <w:tabs>
          <w:tab w:val="clear" w:pos="360"/>
          <w:tab w:val="num" w:pos="720"/>
        </w:tabs>
        <w:ind w:left="720"/>
        <w:rPr>
          <w:sz w:val="24"/>
        </w:rPr>
      </w:pPr>
      <w:r>
        <w:rPr>
          <w:sz w:val="24"/>
        </w:rPr>
        <w:t>First we can create a Virtual Environment for Our Project :</w:t>
      </w:r>
    </w:p>
    <w:p w:rsidR="00000000" w:rsidRDefault="00204806">
      <w:pPr>
        <w:pStyle w:val="ListBullet"/>
        <w:numPr>
          <w:ilvl w:val="0"/>
          <w:numId w:val="5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Install virtualenv: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1440" w:firstLine="720"/>
        <w:rPr>
          <w:sz w:val="24"/>
        </w:rPr>
      </w:pPr>
      <w:r>
        <w:rPr>
          <w:sz w:val="24"/>
        </w:rPr>
        <w:sym w:font="Wingdings" w:char="F0E0"/>
      </w:r>
      <w:r>
        <w:rPr>
          <w:sz w:val="24"/>
        </w:rPr>
        <w:t xml:space="preserve"> pip install virtualenv</w:t>
      </w:r>
      <w:r>
        <w:rPr>
          <w:sz w:val="24"/>
        </w:rPr>
        <w:tab/>
      </w:r>
    </w:p>
    <w:p w:rsidR="00000000" w:rsidRDefault="00204806">
      <w:pPr>
        <w:pStyle w:val="ListBullet"/>
        <w:numPr>
          <w:ilvl w:val="0"/>
          <w:numId w:val="5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Create a virtual environment: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1483" w:firstLine="677"/>
        <w:rPr>
          <w:sz w:val="24"/>
        </w:rPr>
      </w:pPr>
      <w:r>
        <w:rPr>
          <w:b/>
          <w:sz w:val="24"/>
        </w:rPr>
        <w:sym w:font="Wingdings" w:char="F0E0"/>
      </w:r>
      <w:r>
        <w:rPr>
          <w:b/>
          <w:sz w:val="24"/>
        </w:rPr>
        <w:t xml:space="preserve"> py  -m  </w:t>
      </w:r>
      <w:r>
        <w:rPr>
          <w:sz w:val="24"/>
        </w:rPr>
        <w:t>v</w:t>
      </w:r>
      <w:r>
        <w:rPr>
          <w:sz w:val="24"/>
        </w:rPr>
        <w:t>irtualenv venv</w:t>
      </w:r>
    </w:p>
    <w:p w:rsidR="00000000" w:rsidRDefault="00204806">
      <w:pPr>
        <w:pStyle w:val="ListBullet"/>
        <w:numPr>
          <w:ilvl w:val="0"/>
          <w:numId w:val="5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Activate the virtual environment:</w:t>
      </w:r>
    </w:p>
    <w:p w:rsidR="00000000" w:rsidRDefault="00204806">
      <w:pPr>
        <w:pStyle w:val="ListBullet"/>
        <w:numPr>
          <w:ilvl w:val="2"/>
          <w:numId w:val="5"/>
        </w:numPr>
        <w:tabs>
          <w:tab w:val="left" w:pos="720"/>
        </w:tabs>
      </w:pPr>
      <w:r>
        <w:rPr>
          <w:b/>
          <w:sz w:val="24"/>
        </w:rPr>
        <w:t>On Windows: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1800" w:firstLine="360"/>
        <w:rPr>
          <w:sz w:val="24"/>
        </w:rPr>
      </w:pPr>
      <w:r>
        <w:rPr>
          <w:b/>
          <w:sz w:val="24"/>
        </w:rPr>
        <w:sym w:font="Wingdings" w:char="F0E0"/>
      </w:r>
      <w:r>
        <w:rPr>
          <w:b/>
          <w:sz w:val="24"/>
        </w:rPr>
        <w:t xml:space="preserve"> </w:t>
      </w:r>
      <w:r>
        <w:rPr>
          <w:sz w:val="24"/>
        </w:rPr>
        <w:t>venv\Scripts\activate</w:t>
      </w:r>
    </w:p>
    <w:p w:rsidR="00000000" w:rsidRDefault="00204806">
      <w:pPr>
        <w:pStyle w:val="ListBullet"/>
        <w:numPr>
          <w:ilvl w:val="0"/>
          <w:numId w:val="6"/>
        </w:numPr>
        <w:tabs>
          <w:tab w:val="left" w:pos="720"/>
        </w:tabs>
        <w:rPr>
          <w:sz w:val="24"/>
        </w:rPr>
      </w:pPr>
      <w:r>
        <w:rPr>
          <w:sz w:val="24"/>
        </w:rPr>
        <w:t>Ensure you have Django installed. You can install it via pip:</w:t>
      </w:r>
    </w:p>
    <w:p w:rsidR="00000000" w:rsidRDefault="00204806">
      <w:pPr>
        <w:pStyle w:val="ListBullet"/>
        <w:numPr>
          <w:ilvl w:val="3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pip install Django</w:t>
      </w:r>
    </w:p>
    <w:p w:rsidR="00000000" w:rsidRDefault="00204806">
      <w:pPr>
        <w:pStyle w:val="ListBullet"/>
        <w:numPr>
          <w:ilvl w:val="3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Create a Django project:</w:t>
      </w:r>
    </w:p>
    <w:p w:rsidR="00000000" w:rsidRDefault="00204806">
      <w:pPr>
        <w:pStyle w:val="ListBullet"/>
        <w:numPr>
          <w:ilvl w:val="4"/>
          <w:numId w:val="5"/>
        </w:numPr>
        <w:tabs>
          <w:tab w:val="left" w:pos="720"/>
        </w:tabs>
        <w:rPr>
          <w:sz w:val="28"/>
        </w:rPr>
      </w:pPr>
      <w:r>
        <w:rPr>
          <w:sz w:val="28"/>
        </w:rPr>
        <w:t>django-admin startproject myproject</w:t>
      </w:r>
    </w:p>
    <w:p w:rsidR="00000000" w:rsidRDefault="00204806">
      <w:pPr>
        <w:pStyle w:val="ListBullet"/>
        <w:numPr>
          <w:ilvl w:val="3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Create a Django app:</w:t>
      </w:r>
    </w:p>
    <w:p w:rsidR="00000000" w:rsidRDefault="00204806">
      <w:pPr>
        <w:pStyle w:val="ListBullet"/>
        <w:numPr>
          <w:ilvl w:val="4"/>
          <w:numId w:val="5"/>
        </w:numPr>
        <w:tabs>
          <w:tab w:val="left" w:pos="720"/>
        </w:tabs>
        <w:rPr>
          <w:sz w:val="28"/>
        </w:rPr>
      </w:pPr>
      <w:r>
        <w:rPr>
          <w:sz w:val="28"/>
        </w:rPr>
        <w:t>cd mypro</w:t>
      </w:r>
      <w:r>
        <w:rPr>
          <w:sz w:val="28"/>
        </w:rPr>
        <w:t>ject</w:t>
      </w:r>
    </w:p>
    <w:p w:rsidR="00000000" w:rsidRDefault="00204806">
      <w:pPr>
        <w:pStyle w:val="ListBullet"/>
        <w:numPr>
          <w:ilvl w:val="4"/>
          <w:numId w:val="5"/>
        </w:numPr>
        <w:tabs>
          <w:tab w:val="left" w:pos="720"/>
        </w:tabs>
        <w:rPr>
          <w:sz w:val="28"/>
        </w:rPr>
      </w:pPr>
      <w:r>
        <w:rPr>
          <w:sz w:val="28"/>
        </w:rPr>
        <w:t>python manage.py startapp myapp</w:t>
      </w:r>
    </w:p>
    <w:p w:rsidR="00000000" w:rsidRDefault="00204806">
      <w:pPr>
        <w:pStyle w:val="ListBullet"/>
        <w:rPr>
          <w:b/>
          <w:sz w:val="24"/>
        </w:rPr>
      </w:pPr>
      <w:r>
        <w:rPr>
          <w:b/>
          <w:sz w:val="24"/>
        </w:rPr>
        <w:t>Define URL patterns: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sz w:val="24"/>
        </w:rPr>
      </w:pPr>
      <w:r>
        <w:rPr>
          <w:sz w:val="24"/>
        </w:rPr>
        <w:t xml:space="preserve">In </w:t>
      </w:r>
      <w:r>
        <w:rPr>
          <w:b/>
          <w:sz w:val="24"/>
          <w:u w:val="single"/>
        </w:rPr>
        <w:t>myproject/urls.py,</w:t>
      </w:r>
      <w:r>
        <w:rPr>
          <w:sz w:val="24"/>
        </w:rPr>
        <w:t xml:space="preserve"> define URL patterns to route requests to views: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django.contrib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admin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path, include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'admin/'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admin.site.urls),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include(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'myapp.urls'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</w:pPr>
    </w:p>
    <w:p w:rsidR="00000000" w:rsidRDefault="00204806">
      <w:pPr>
        <w:pStyle w:val="ListBullet"/>
        <w:rPr>
          <w:b/>
          <w:sz w:val="24"/>
        </w:rPr>
      </w:pPr>
      <w:r>
        <w:rPr>
          <w:b/>
          <w:sz w:val="24"/>
        </w:rPr>
        <w:t>Create views: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24"/>
        </w:rPr>
      </w:pPr>
      <w:r>
        <w:rPr>
          <w:sz w:val="24"/>
        </w:rPr>
        <w:t xml:space="preserve">In </w:t>
      </w:r>
      <w:r>
        <w:rPr>
          <w:b/>
          <w:sz w:val="24"/>
          <w:u w:val="single"/>
        </w:rPr>
        <w:t>myapp/views.py</w:t>
      </w:r>
      <w:r>
        <w:rPr>
          <w:sz w:val="24"/>
        </w:rPr>
        <w:t>, define view functions to handle requests and render templates: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django.shortcuts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index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request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context =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'Hello, world!'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render(request,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'index.html'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context)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sz w:val="24"/>
        </w:rPr>
      </w:pPr>
    </w:p>
    <w:p w:rsidR="00000000" w:rsidRDefault="00204806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b/>
          <w:sz w:val="28"/>
        </w:rPr>
      </w:pPr>
      <w:r>
        <w:rPr>
          <w:b/>
          <w:sz w:val="28"/>
        </w:rPr>
        <w:t>Create templates: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8"/>
          <w:szCs w:val="21"/>
          <w:lang w:eastAsia="en-IN"/>
          <w14:ligatures w14:val="none"/>
        </w:rPr>
      </w:pPr>
      <w:r>
        <w:rPr>
          <w:sz w:val="28"/>
        </w:rPr>
        <w:lastRenderedPageBreak/>
        <w:t>Create a templates directory within the myapp directory, and inside it, create an index.html template:</w:t>
      </w:r>
      <w:r>
        <w:rPr>
          <w:rFonts w:ascii="Consolas" w:eastAsia="Times New Roman" w:hAnsi="Consolas" w:cs="Times New Roman"/>
          <w:color w:val="008000"/>
          <w:kern w:val="0"/>
          <w:sz w:val="28"/>
          <w:szCs w:val="21"/>
          <w:lang w:eastAsia="en-IN"/>
          <w14:ligatures w14:val="none"/>
        </w:rPr>
        <w:t xml:space="preserve">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&lt;!-- templates/index.html --&gt;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DOCTYPE 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Dynamic HTML Page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{{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message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}}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FF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1"/>
          <w:szCs w:val="21"/>
          <w:lang w:eastAsia="en-IN"/>
          <w14:ligatures w14:val="none"/>
        </w:rPr>
        <w:t>Define URL patterns for the app: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kern w:val="0"/>
          <w:sz w:val="21"/>
          <w:szCs w:val="21"/>
          <w:lang w:eastAsia="en-IN"/>
          <w14:ligatures w14:val="none"/>
        </w:rPr>
        <w:t>In myapp/urls.py, define URL patterns to map requests to views: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FF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hAnsi="Consolas"/>
          <w:color w:val="000000"/>
          <w:kern w:val="0"/>
          <w:sz w:val="21"/>
          <w:szCs w:val="21"/>
          <w14:ligatures w14:val="none"/>
        </w:rPr>
      </w:pP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django.urls </w:t>
      </w: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path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. </w:t>
      </w:r>
      <w:r>
        <w:rPr>
          <w:rFonts w:ascii="Consolas" w:hAnsi="Consolas"/>
          <w:color w:val="AF00DB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views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path(</w:t>
      </w:r>
      <w:r>
        <w:rPr>
          <w:rFonts w:ascii="Consolas" w:hAnsi="Consolas"/>
          <w:color w:val="A31515"/>
          <w:sz w:val="21"/>
          <w:szCs w:val="21"/>
        </w:rPr>
        <w:t>''</w:t>
      </w:r>
      <w:r>
        <w:rPr>
          <w:rFonts w:ascii="Consolas" w:hAnsi="Consolas"/>
          <w:color w:val="000000"/>
          <w:sz w:val="21"/>
          <w:szCs w:val="21"/>
        </w:rPr>
        <w:t xml:space="preserve">, views.index, </w:t>
      </w:r>
      <w:r>
        <w:rPr>
          <w:rFonts w:ascii="Consolas" w:hAnsi="Consolas"/>
          <w:color w:val="001080"/>
          <w:sz w:val="21"/>
          <w:szCs w:val="21"/>
        </w:rPr>
        <w:t>name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'index'</w:t>
      </w:r>
      <w:r>
        <w:rPr>
          <w:rFonts w:ascii="Consolas" w:hAnsi="Consolas"/>
          <w:color w:val="000000"/>
          <w:sz w:val="21"/>
          <w:szCs w:val="21"/>
        </w:rPr>
        <w:t>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hAnsi="Consolas"/>
          <w:color w:val="000000"/>
          <w:sz w:val="21"/>
          <w:szCs w:val="21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>Configure settings: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>In settings.py, add your app to INSTALLED_APPS: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70C0"/>
          <w:kern w:val="0"/>
          <w:sz w:val="21"/>
          <w:szCs w:val="21"/>
          <w:lang w:eastAsia="en-IN"/>
          <w14:ligatures w14:val="none"/>
        </w:rPr>
        <w:t>INSTALLED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_APPS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...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'myapp'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t>Run the server: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spacing w:after="0" w:line="240" w:lineRule="auto"/>
        <w:ind w:left="360" w:hanging="360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t>Finally, run the development server:</w:t>
      </w:r>
    </w:p>
    <w:p w:rsidR="00000000" w:rsidRDefault="00204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45911" w:themeColor="accent2" w:themeShade="BF"/>
          <w:kern w:val="0"/>
          <w:sz w:val="21"/>
          <w:szCs w:val="21"/>
          <w:lang w:eastAsia="en-IN"/>
          <w14:ligatures w14:val="none"/>
        </w:rPr>
        <w:t>python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70C0"/>
          <w:kern w:val="0"/>
          <w:sz w:val="21"/>
          <w:szCs w:val="21"/>
          <w:lang w:eastAsia="en-IN"/>
          <w14:ligatures w14:val="none"/>
        </w:rPr>
        <w:t xml:space="preserve">manage.py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runserver</w:t>
      </w:r>
    </w:p>
    <w:p w:rsidR="00000000" w:rsidRDefault="00204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b/>
          <w:sz w:val="28"/>
        </w:rPr>
      </w:pPr>
      <w:r>
        <w:rPr>
          <w:b/>
          <w:sz w:val="28"/>
        </w:rPr>
        <w:t>OUTPUT: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Consolas" w:hAnsi="Consolas"/>
          <w:b/>
          <w:sz w:val="24"/>
        </w:rPr>
      </w:pPr>
      <w:r>
        <w:rPr>
          <w:rFonts w:ascii="Consolas" w:hAnsi="Consolas"/>
          <w:b/>
          <w:noProof/>
          <w:sz w:val="24"/>
          <w:lang w:eastAsia="en-IN"/>
          <w14:ligatures w14:val="none"/>
        </w:rPr>
        <w:drawing>
          <wp:inline distT="0" distB="0" distL="0" distR="0">
            <wp:extent cx="6346155" cy="1320938"/>
            <wp:effectExtent l="76200" t="76200" r="131445" b="127000"/>
            <wp:docPr id="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/>
                    <pic:cNvPicPr/>
                  </pic:nvPicPr>
                  <pic:blipFill rotWithShape="1">
                    <a:blip r:embed="rId33"/>
                    <a:srcRect b="45657"/>
                    <a:stretch/>
                  </pic:blipFill>
                  <pic:spPr bwMode="auto">
                    <a:xfrm>
                      <a:off x="0" y="0"/>
                      <a:ext cx="6345555" cy="132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Consolas" w:hAnsi="Consolas"/>
          <w:b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Consolas" w:hAnsi="Consolas"/>
          <w:b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Consolas" w:hAnsi="Consolas"/>
          <w:b/>
          <w:sz w:val="24"/>
        </w:rPr>
      </w:pPr>
    </w:p>
    <w:p w:rsidR="00000000" w:rsidRDefault="00204806">
      <w:pPr>
        <w:pStyle w:val="ListBullet"/>
        <w:numPr>
          <w:ilvl w:val="0"/>
          <w:numId w:val="4"/>
        </w:numPr>
        <w:tabs>
          <w:tab w:val="left" w:pos="72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 program that creates a web application that supports AJAX requests and updates the page without reloading.</w:t>
      </w: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Set up Django project: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Follow the steps mentioned earlier to create a Django project and an app.</w:t>
      </w: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Django views for handling AJAX requests: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view.py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views.py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django.http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JsonResponse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update_content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request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data =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'Content updated via AJAX!'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JsonResponse(data)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Define URL patterns: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b/>
          <w:sz w:val="24"/>
          <w:u w:val="single"/>
        </w:rPr>
        <w:t>myproject/urls.py,</w:t>
      </w:r>
      <w:r>
        <w:rPr>
          <w:rFonts w:ascii="Times New Roman" w:hAnsi="Times New Roman" w:cs="Times New Roman"/>
          <w:sz w:val="24"/>
        </w:rPr>
        <w:t xml:space="preserve"> include URL patterns for your app:.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django.contrib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admin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path, include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'admin/'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admin.site.urls),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include(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'myapp.urls'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 myapp/urls.py, define a URL pattern for this view: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.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views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'update/'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views.update_content,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'update_content'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a template with JavaScript: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Create a template ajax_template.html in the ajaxapp/templates directory. This template will include JavaScript to make AJAX requests and update the page content:</w:t>
      </w:r>
    </w:p>
    <w:p w:rsidR="00000000" w:rsidRDefault="0020480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&lt;!-- index.html --&gt;</w:t>
      </w:r>
    </w:p>
    <w:p w:rsidR="00000000" w:rsidRDefault="0020480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DOCTYPE 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title&gt;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AJAX Example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&lt;script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"https://ajax.googleapis.com/ajax/libs/jquery/3.5.1/jquery.min.js"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&gt;&lt;/script&gt;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lastRenderedPageBreak/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&lt;!-- Content will be updated dynamically --&gt;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&lt;button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"updateButton"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Update Content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&lt;/button&gt;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&lt;script&gt;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$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document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).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$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'#updateButton'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).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click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$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ajax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url: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'/update/'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type: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success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response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$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'#content'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).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response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message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        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error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xhr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console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error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'Error:'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    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});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});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&lt;/script&gt;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>Run the Django server: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>Start the Django development server: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sym w:font="Wingdings" w:char="F0E0"/>
      </w: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b/>
          <w:color w:val="ED7D31" w:themeColor="accent2"/>
          <w:kern w:val="0"/>
          <w:szCs w:val="21"/>
          <w:lang w:eastAsia="en-IN"/>
          <w14:ligatures w14:val="none"/>
        </w:rPr>
        <w:t>python</w:t>
      </w: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b/>
          <w:color w:val="0070C0"/>
          <w:kern w:val="0"/>
          <w:szCs w:val="21"/>
          <w:lang w:eastAsia="en-IN"/>
          <w14:ligatures w14:val="none"/>
        </w:rPr>
        <w:t xml:space="preserve">manage.py </w:t>
      </w: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>runserver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  <w14:ligatures w14:val="none"/>
        </w:rPr>
        <w:drawing>
          <wp:inline distT="0" distB="0" distL="0" distR="0">
            <wp:extent cx="6388269" cy="1792501"/>
            <wp:effectExtent l="76200" t="76200" r="127000" b="132080"/>
            <wp:docPr id="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79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4"/>
        </w:numPr>
        <w:tabs>
          <w:tab w:val="left" w:pos="72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A program that creates a web application that uses Django's </w:t>
      </w:r>
      <w:r>
        <w:rPr>
          <w:rFonts w:ascii="Times New Roman" w:hAnsi="Times New Roman" w:cs="Times New Roman"/>
          <w:b/>
          <w:sz w:val="28"/>
        </w:rPr>
        <w:t xml:space="preserve">built-in debugging features to troubleshoot errors and exceptions. 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6"/>
        </w:numPr>
        <w:tabs>
          <w:tab w:val="left" w:pos="72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Setting Up a Django Project: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First, ensure you have Django installed. If not, run: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pip install django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6"/>
        </w:numPr>
        <w:tabs>
          <w:tab w:val="left" w:pos="72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a new Django project: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django-admin startproject myproject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6"/>
        </w:numPr>
        <w:tabs>
          <w:tab w:val="left" w:pos="72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a Django Ap</w:t>
      </w:r>
      <w:r>
        <w:rPr>
          <w:rFonts w:ascii="Times New Roman" w:hAnsi="Times New Roman" w:cs="Times New Roman"/>
          <w:b/>
          <w:sz w:val="24"/>
        </w:rPr>
        <w:t>p: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Inside your project folder, create a new app: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cd myproject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python manage.py startapp myapp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6"/>
        </w:numPr>
        <w:tabs>
          <w:tab w:val="left" w:pos="72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Configure Debugging: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your settings.py, set </w:t>
      </w:r>
      <w:r>
        <w:rPr>
          <w:rFonts w:ascii="Times New Roman" w:hAnsi="Times New Roman" w:cs="Times New Roman"/>
          <w:b/>
          <w:sz w:val="24"/>
        </w:rPr>
        <w:t>DEBUG = True</w:t>
      </w:r>
      <w:r>
        <w:rPr>
          <w:rFonts w:ascii="Times New Roman" w:hAnsi="Times New Roman" w:cs="Times New Roman"/>
          <w:sz w:val="24"/>
        </w:rPr>
        <w:t xml:space="preserve"> (this is essential for debugging).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</w:t>
      </w:r>
      <w:r>
        <w:rPr>
          <w:rFonts w:ascii="Times New Roman" w:hAnsi="Times New Roman" w:cs="Times New Roman"/>
          <w:b/>
          <w:sz w:val="24"/>
        </w:rPr>
        <w:t xml:space="preserve"> 'myapp'</w:t>
      </w:r>
      <w:r>
        <w:rPr>
          <w:rFonts w:ascii="Times New Roman" w:hAnsi="Times New Roman" w:cs="Times New Roman"/>
          <w:sz w:val="24"/>
        </w:rPr>
        <w:t>, to your INSTALLED_APPS.</w:t>
      </w:r>
    </w:p>
    <w:p w:rsidR="00000000" w:rsidRDefault="00204806">
      <w:pPr>
        <w:pStyle w:val="ListBullet"/>
        <w:numPr>
          <w:ilvl w:val="0"/>
          <w:numId w:val="6"/>
        </w:numPr>
        <w:tabs>
          <w:tab w:val="left" w:pos="72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a View: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b/>
          <w:sz w:val="24"/>
          <w:u w:val="single"/>
        </w:rPr>
        <w:t>myapp/views.</w:t>
      </w:r>
      <w:r>
        <w:rPr>
          <w:rFonts w:ascii="Times New Roman" w:hAnsi="Times New Roman" w:cs="Times New Roman"/>
          <w:b/>
          <w:sz w:val="24"/>
          <w:u w:val="single"/>
        </w:rPr>
        <w:t>py</w:t>
      </w:r>
      <w:r>
        <w:rPr>
          <w:rFonts w:ascii="Times New Roman" w:hAnsi="Times New Roman" w:cs="Times New Roman"/>
          <w:sz w:val="24"/>
        </w:rPr>
        <w:t>, create a simple view: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django.shortcuts </w:t>
      </w: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render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hello_world(request):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4"/>
          <w:szCs w:val="21"/>
          <w:lang w:eastAsia="en-IN"/>
          <w14:ligatures w14:val="none"/>
        </w:rPr>
        <w:t># Simulate an error for debugging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my_variable = </w:t>
      </w:r>
      <w:r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/ </w:t>
      </w:r>
      <w:r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render(request, </w:t>
      </w:r>
      <w:r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'hello.html'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  <w:t>Create a Template:</w:t>
      </w:r>
    </w:p>
    <w:p w:rsidR="00000000" w:rsidRDefault="00204806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Cs w:val="21"/>
          <w:lang w:eastAsia="en-IN"/>
          <w14:ligatures w14:val="none"/>
        </w:rPr>
        <w:t xml:space="preserve">Create a template file named </w:t>
      </w: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>hello.html</w:t>
      </w:r>
      <w:r>
        <w:rPr>
          <w:rFonts w:ascii="Consolas" w:eastAsia="Times New Roman" w:hAnsi="Consolas" w:cs="Times New Roman"/>
          <w:color w:val="000000"/>
          <w:kern w:val="0"/>
          <w:szCs w:val="21"/>
          <w:lang w:eastAsia="en-IN"/>
          <w14:ligatures w14:val="none"/>
        </w:rPr>
        <w:t xml:space="preserve"> in </w:t>
      </w:r>
      <w:r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  <w:t>myapp/templates</w:t>
      </w:r>
    </w:p>
    <w:p w:rsidR="00000000" w:rsidRDefault="00204806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b/>
          <w:color w:val="000000"/>
          <w:kern w:val="0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&lt;!DOCTYPE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4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Hello World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      Hello, World!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&lt;p&gt;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        Django's built-in debugging features to troubleshoot errors and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        exceptions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&lt;/p&gt;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&lt;/h1&gt;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&lt;/bo</w:t>
      </w: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4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b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b/>
          <w:sz w:val="24"/>
        </w:rPr>
      </w:pPr>
    </w:p>
    <w:p w:rsidR="00000000" w:rsidRDefault="00204806">
      <w:pPr>
        <w:pStyle w:val="ListBullet"/>
        <w:numPr>
          <w:ilvl w:val="0"/>
          <w:numId w:val="6"/>
        </w:numPr>
        <w:tabs>
          <w:tab w:val="left" w:pos="72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URL Configuration: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1800"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b/>
          <w:sz w:val="24"/>
          <w:u w:val="single"/>
        </w:rPr>
        <w:t>myproject/urls.py</w:t>
      </w:r>
      <w:r>
        <w:rPr>
          <w:rFonts w:ascii="Times New Roman" w:hAnsi="Times New Roman" w:cs="Times New Roman"/>
          <w:sz w:val="24"/>
        </w:rPr>
        <w:t>, add a URL pattern for your view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path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myapp.views </w:t>
      </w:r>
      <w:r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 xml:space="preserve"> hello_world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'hello/'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, hello_world, name=</w:t>
      </w:r>
      <w:r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'hello'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Visit </w:t>
      </w:r>
      <w:r>
        <w:rPr>
          <w:rFonts w:ascii="Times New Roman" w:hAnsi="Times New Roman" w:cs="Times New Roman"/>
          <w:b/>
          <w:sz w:val="24"/>
          <w:u w:val="single"/>
        </w:rPr>
        <w:t>http://127.0.0.1:8000/hello/</w:t>
      </w:r>
      <w:r>
        <w:rPr>
          <w:rFonts w:ascii="Times New Roman" w:hAnsi="Times New Roman" w:cs="Times New Roman"/>
          <w:sz w:val="24"/>
        </w:rPr>
        <w:t xml:space="preserve"> in your browser.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You’ll encounter a ZeroDivisionError due to the line my_variable = 1 / 0.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firstLine="360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Debugging Techniques:</w:t>
      </w:r>
    </w:p>
    <w:p w:rsidR="00000000" w:rsidRDefault="00204806">
      <w:pPr>
        <w:pStyle w:val="ListBullet"/>
        <w:numPr>
          <w:ilvl w:val="0"/>
          <w:numId w:val="4"/>
        </w:numPr>
        <w:tabs>
          <w:tab w:val="left" w:pos="720"/>
        </w:tabs>
        <w:ind w:left="14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When you access the page, the server will pause at the error line.</w:t>
      </w:r>
    </w:p>
    <w:p w:rsidR="00000000" w:rsidRDefault="00204806">
      <w:pPr>
        <w:pStyle w:val="ListBullet"/>
        <w:numPr>
          <w:ilvl w:val="0"/>
          <w:numId w:val="4"/>
        </w:numPr>
        <w:tabs>
          <w:tab w:val="left" w:pos="720"/>
        </w:tabs>
        <w:ind w:left="14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the Django Debug </w:t>
      </w:r>
      <w:r>
        <w:rPr>
          <w:rFonts w:ascii="Times New Roman" w:hAnsi="Times New Roman" w:cs="Times New Roman"/>
          <w:sz w:val="24"/>
        </w:rPr>
        <w:t>Toolbar (if installed) to inspect queries, templates, and more.</w:t>
      </w:r>
    </w:p>
    <w:p w:rsidR="00000000" w:rsidRDefault="00204806">
      <w:pPr>
        <w:pStyle w:val="ListBullet"/>
        <w:numPr>
          <w:ilvl w:val="0"/>
          <w:numId w:val="4"/>
        </w:numPr>
        <w:tabs>
          <w:tab w:val="left" w:pos="720"/>
        </w:tabs>
        <w:ind w:left="14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Alternatively, add import pdb; pdb.set_trace() to your view and run the server again. It will drop you into the Python debugger.</w:t>
      </w:r>
    </w:p>
    <w:p w:rsidR="00000000" w:rsidRDefault="00204806">
      <w:pPr>
        <w:pStyle w:val="ListBullet"/>
        <w:numPr>
          <w:ilvl w:val="0"/>
          <w:numId w:val="4"/>
        </w:numPr>
        <w:tabs>
          <w:tab w:val="left" w:pos="720"/>
        </w:tabs>
        <w:ind w:left="14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Explore variables, step through code, and identify issues.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720" w:hanging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Reme</w:t>
      </w:r>
      <w:r>
        <w:rPr>
          <w:rFonts w:ascii="Times New Roman" w:hAnsi="Times New Roman" w:cs="Times New Roman"/>
          <w:b/>
          <w:sz w:val="24"/>
        </w:rPr>
        <w:t>mber to remove the error line (my_variable = 1 / 0) once you’re done debugging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right="84"/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  <w14:ligatures w14:val="none"/>
        </w:rPr>
        <w:drawing>
          <wp:inline distT="0" distB="0" distL="0" distR="0">
            <wp:extent cx="6473527" cy="2052774"/>
            <wp:effectExtent l="76200" t="76200" r="137160" b="138430"/>
            <wp:docPr id="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205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  <w14:ligatures w14:val="none"/>
        </w:rPr>
        <w:lastRenderedPageBreak/>
        <w:drawing>
          <wp:inline distT="0" distB="0" distL="0" distR="0">
            <wp:extent cx="6522163" cy="3537876"/>
            <wp:effectExtent l="76200" t="76200" r="126365" b="139065"/>
            <wp:docPr id="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353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1370330</wp:posOffset>
                </wp:positionH>
                <wp:positionV relativeFrom="paragraph">
                  <wp:posOffset>1625600</wp:posOffset>
                </wp:positionV>
                <wp:extent cx="2933700" cy="552450"/>
                <wp:effectExtent l="0" t="0" r="19050" b="19050"/>
                <wp:wrapNone/>
                <wp:docPr id="38" name="Rounded 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33700" cy="5524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000" w:rsidRDefault="002048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en-US"/>
                              </w:rPr>
                              <w:t>WITHOUT EXCEPTION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38" o:spid="_x0000_s1027" style="position:absolute;margin-left:107.9pt;margin-top:128pt;width:231pt;height:4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" filled="f" strokecolor="black [3200]">
                <v:path arrowok="t"/>
                <v:textbox>
                  <w:txbxContent>
                    <w:p w:rsidR="00000000" w:rsidRDefault="0020480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en-US"/>
                        </w:rPr>
                        <w:t>WITHOUT EXCEPTION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n-IN"/>
          <w14:ligatures w14:val="none"/>
        </w:rPr>
        <w:drawing>
          <wp:inline distT="0" distB="0" distL="0" distR="0">
            <wp:extent cx="6522163" cy="2860009"/>
            <wp:effectExtent l="76200" t="76200" r="126365" b="131445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2859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4. A program that creates a web application that implements user authentication and authorization. </w:t>
      </w:r>
    </w:p>
    <w:p w:rsidR="00000000" w:rsidRDefault="00204806">
      <w:pPr>
        <w:pStyle w:val="ListBullet"/>
        <w:ind w:left="785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Set up Django project and app: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Follow </w:t>
      </w:r>
      <w:r>
        <w:rPr>
          <w:rFonts w:ascii="Times New Roman" w:hAnsi="Times New Roman" w:cs="Times New Roman"/>
          <w:sz w:val="24"/>
        </w:rPr>
        <w:t>the steps to create a Django project named myproject and an app named myapp as described in the previous response.</w:t>
      </w:r>
    </w:p>
    <w:p w:rsidR="00000000" w:rsidRDefault="00204806">
      <w:pPr>
        <w:pStyle w:val="ListBullet"/>
        <w:ind w:left="785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templates: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Inside the myapp directory, create a templates directory if it doesn't exist. Then, create login.html and register.html tem</w:t>
      </w:r>
      <w:r>
        <w:rPr>
          <w:rFonts w:ascii="Times New Roman" w:hAnsi="Times New Roman" w:cs="Times New Roman"/>
          <w:sz w:val="24"/>
        </w:rPr>
        <w:t>plates for the login and register pages respectively.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 w:themeColor="text1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 w:themeColor="text1"/>
          <w:kern w:val="0"/>
          <w:sz w:val="24"/>
          <w:szCs w:val="21"/>
          <w:lang w:eastAsia="en-IN"/>
          <w14:ligatures w14:val="none"/>
        </w:rPr>
        <w:t>login.html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&lt;!-- login.html --&gt;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DOCTYPE 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Login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&lt;h2&gt;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Login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&lt;/h2&gt;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&lt;form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method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"post"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{%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csrf_token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%}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Username: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"text"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Password: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value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"Login"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&lt;/form&gt;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 w:themeColor="text1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 w:themeColor="text1"/>
          <w:kern w:val="0"/>
          <w:sz w:val="24"/>
          <w:szCs w:val="21"/>
          <w:lang w:eastAsia="en-IN"/>
          <w14:ligatures w14:val="none"/>
        </w:rPr>
        <w:t>&lt;!-- register.html --&gt;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DOCTYPE 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Register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&lt;h2&gt;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Register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&lt;/h2&gt;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&lt;form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method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"post"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{%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csrf_token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%}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Username: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"text"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"password1"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Password: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"password1"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"password1"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&lt;label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"password2"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Confirm Password: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&lt;/label&gt;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"password2"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"password2"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&lt;br&gt;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value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"Register"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&lt;/form&gt;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Set up URLs: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Define URL patterns in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u w:val="single"/>
        </w:rPr>
        <w:t>myapp/urls.py</w:t>
      </w:r>
      <w:r>
        <w:rPr>
          <w:rFonts w:ascii="Times New Roman" w:hAnsi="Times New Roman" w:cs="Times New Roman"/>
          <w:sz w:val="24"/>
        </w:rPr>
        <w:t xml:space="preserve"> to point to the views for login and register pages: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myapp/urls.py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.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views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'login/'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views.login_view,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'login'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'register/'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views.register_view,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'register'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views: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Define views in </w:t>
      </w:r>
      <w:r>
        <w:rPr>
          <w:rFonts w:ascii="Times New Roman" w:hAnsi="Times New Roman" w:cs="Times New Roman"/>
          <w:b/>
          <w:sz w:val="24"/>
          <w:u w:val="single"/>
        </w:rPr>
        <w:t>myapp/views.py</w:t>
      </w:r>
      <w:r>
        <w:rPr>
          <w:rFonts w:ascii="Times New Roman" w:hAnsi="Times New Roman" w:cs="Times New Roman"/>
          <w:sz w:val="24"/>
        </w:rPr>
        <w:t xml:space="preserve"> to render the login and register templates: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myapp/views.py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django.shortcuts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login_view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request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render(request,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'login.html'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register_view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request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render(request,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'register.html'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Include app URLs: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Include </w:t>
      </w:r>
      <w:r>
        <w:rPr>
          <w:rFonts w:ascii="Times New Roman" w:hAnsi="Times New Roman" w:cs="Times New Roman"/>
          <w:b/>
          <w:sz w:val="24"/>
          <w:u w:val="single"/>
        </w:rPr>
        <w:t xml:space="preserve">myapp </w:t>
      </w:r>
      <w:r>
        <w:rPr>
          <w:rFonts w:ascii="Times New Roman" w:hAnsi="Times New Roman" w:cs="Times New Roman"/>
          <w:sz w:val="24"/>
        </w:rPr>
        <w:t xml:space="preserve">URLs in the </w:t>
      </w:r>
      <w:r>
        <w:rPr>
          <w:rFonts w:ascii="Times New Roman" w:hAnsi="Times New Roman" w:cs="Times New Roman"/>
          <w:b/>
          <w:sz w:val="24"/>
          <w:u w:val="single"/>
        </w:rPr>
        <w:t>project's</w:t>
      </w:r>
      <w:r>
        <w:rPr>
          <w:rFonts w:ascii="Times New Roman" w:hAnsi="Times New Roman" w:cs="Times New Roman"/>
          <w:sz w:val="24"/>
        </w:rPr>
        <w:t xml:space="preserve"> main </w:t>
      </w:r>
      <w:r>
        <w:rPr>
          <w:rFonts w:ascii="Times New Roman" w:hAnsi="Times New Roman" w:cs="Times New Roman"/>
          <w:b/>
          <w:sz w:val="24"/>
          <w:u w:val="single"/>
        </w:rPr>
        <w:t>urls.py</w:t>
      </w:r>
      <w:r>
        <w:rPr>
          <w:rFonts w:ascii="Times New Roman" w:hAnsi="Times New Roman" w:cs="Times New Roman"/>
          <w:sz w:val="24"/>
        </w:rPr>
        <w:t xml:space="preserve"> file: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myproject/urls.py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django.contrib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admin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path, include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'admin/'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admin.site.urls),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include(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'myapp.urls'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Bulle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Run the development server: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the development server: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C45911" w:themeColor="accent2" w:themeShade="BF"/>
          <w:sz w:val="24"/>
        </w:rPr>
        <w:t>python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color w:val="2F5496" w:themeColor="accent5" w:themeShade="BF"/>
          <w:sz w:val="24"/>
        </w:rPr>
        <w:t xml:space="preserve">manage.py </w:t>
      </w:r>
      <w:r>
        <w:rPr>
          <w:rFonts w:ascii="Times New Roman" w:hAnsi="Times New Roman" w:cs="Times New Roman"/>
          <w:sz w:val="24"/>
        </w:rPr>
        <w:t>runserver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5449615" cy="5729600"/>
            <wp:effectExtent l="76200" t="76200" r="132080" b="138430"/>
            <wp:docPr id="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5728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 A program that creates a web application that integrates with third-party APIs to </w:t>
      </w:r>
      <w:r>
        <w:rPr>
          <w:rFonts w:ascii="Times New Roman" w:hAnsi="Times New Roman" w:cs="Times New Roman"/>
          <w:b/>
          <w:sz w:val="28"/>
        </w:rPr>
        <w:t>provide additional functionality</w:t>
      </w: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Set up Django project and app: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by creating a Django project and app as explained earlier.</w:t>
      </w: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Install requests library: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 the requests library to make HTTP requests to the third-party API: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--------------------------</w:t>
      </w:r>
      <w:r>
        <w:rPr>
          <w:rFonts w:ascii="Times New Roman" w:hAnsi="Times New Roman" w:cs="Times New Roman"/>
          <w:sz w:val="24"/>
        </w:rPr>
        <w:t>------------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pip install requests</w:t>
      </w: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4"/>
        </w:rPr>
        <w:t>Integrate with the third-party API: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a suitable third-party API that provides the functionality you need. For example, let's integrate with the OpenWeatherMap API to fetch weather data.</w:t>
      </w: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Get API key: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Sign up for an account on the third-party API provider's website and get an API key. For OpenWeatherMap, you can sign up at https://home.openweathermap.org/users/sign_up and get your API key.</w:t>
      </w: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a view: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Define a view in views.py to handle the </w:t>
      </w:r>
      <w:r>
        <w:rPr>
          <w:rFonts w:ascii="Times New Roman" w:hAnsi="Times New Roman" w:cs="Times New Roman"/>
          <w:sz w:val="24"/>
        </w:rPr>
        <w:t>API request and render the fetched data in a template: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myapp/views.py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django.shortcuts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requests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weather_view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request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api_key 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'YOUR_API_KEY'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Replace 'YOUR_API_KEY' with your actual API key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city 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'New York'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Example city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url =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'http://api.openweathermap.org/data/2.5/weather?q=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city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&amp;appid=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api_key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&amp;units=metric'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response = requests.get(url)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data = response.json()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weather_data =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'city'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city,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'temperature'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ain'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'temp'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'description'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'weather'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'description'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'icon'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'weather'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'icon'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render(request,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'weather.html'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'weather_data'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weather_data})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Create a template: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template weather.html in the templates directory to display the weather data: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&lt;!-- weather.html --&gt;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DOCTYPE html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Weather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lastRenderedPageBreak/>
        <w:t>&lt;/head&gt;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&lt;h2&gt;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Weather in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{{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weather_data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city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}}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&lt;/h2&gt;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Temperature: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{{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weather_data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temperature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}}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°C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Description: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{{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weather_data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description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}}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"http://openweathermap.org/img/w/{{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weather_data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icon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}}.png"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"Weather Icon"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Define URL pattern: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Define a URL pattern in</w:t>
      </w:r>
      <w:r>
        <w:rPr>
          <w:rFonts w:ascii="Times New Roman" w:hAnsi="Times New Roman" w:cs="Times New Roman"/>
          <w:b/>
          <w:sz w:val="24"/>
        </w:rPr>
        <w:t xml:space="preserve"> urls.py </w:t>
      </w:r>
      <w:r>
        <w:rPr>
          <w:rFonts w:ascii="Times New Roman" w:hAnsi="Times New Roman" w:cs="Times New Roman"/>
          <w:sz w:val="24"/>
        </w:rPr>
        <w:t>to map the view: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myapp/urls.py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.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views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'weather/'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views.weather_view, </w:t>
      </w: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'weather'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Include app URLs: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Include</w:t>
      </w:r>
      <w:r>
        <w:rPr>
          <w:rFonts w:ascii="Times New Roman" w:hAnsi="Times New Roman" w:cs="Times New Roman"/>
          <w:b/>
          <w:sz w:val="24"/>
        </w:rPr>
        <w:t xml:space="preserve"> myapp</w:t>
      </w:r>
      <w:r>
        <w:rPr>
          <w:rFonts w:ascii="Times New Roman" w:hAnsi="Times New Roman" w:cs="Times New Roman"/>
          <w:sz w:val="24"/>
        </w:rPr>
        <w:t xml:space="preserve"> URLs in the project's main </w:t>
      </w:r>
      <w:r>
        <w:rPr>
          <w:rFonts w:ascii="Times New Roman" w:hAnsi="Times New Roman" w:cs="Times New Roman"/>
          <w:b/>
          <w:sz w:val="24"/>
        </w:rPr>
        <w:t>urls.py</w:t>
      </w:r>
      <w:r>
        <w:rPr>
          <w:rFonts w:ascii="Times New Roman" w:hAnsi="Times New Roman" w:cs="Times New Roman"/>
          <w:sz w:val="24"/>
        </w:rPr>
        <w:t xml:space="preserve"> file: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myproject/urls.py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django.contrib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admin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django.urls </w:t>
      </w: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path, include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urlpatterns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'admin/'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admin.site.urls),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path(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include(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'myapp.urls'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)),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numPr>
          <w:ilvl w:val="0"/>
          <w:numId w:val="6"/>
        </w:num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Run the development server: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the development server:</w:t>
      </w:r>
    </w:p>
    <w:p w:rsidR="00000000" w:rsidRDefault="00204806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C45911" w:themeColor="accent2" w:themeShade="BF"/>
          <w:sz w:val="24"/>
        </w:rPr>
        <w:t>python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color w:val="2F5496" w:themeColor="accent5" w:themeShade="BF"/>
          <w:sz w:val="24"/>
        </w:rPr>
        <w:t xml:space="preserve">manage.py </w:t>
      </w:r>
      <w:r>
        <w:rPr>
          <w:rFonts w:ascii="Times New Roman" w:hAnsi="Times New Roman" w:cs="Times New Roman"/>
          <w:sz w:val="24"/>
        </w:rPr>
        <w:t>runserver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000000" w:rsidRDefault="00204806">
      <w:pPr>
        <w:tabs>
          <w:tab w:val="left" w:pos="7751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  <w14:ligatures w14:val="none"/>
        </w:rPr>
        <w:drawing>
          <wp:inline distT="0" distB="0" distL="0" distR="0">
            <wp:extent cx="6316257" cy="1888181"/>
            <wp:effectExtent l="76200" t="76200" r="142240" b="131445"/>
            <wp:docPr id="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1887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Times New Roman" w:hAnsi="Times New Roman" w:cs="Times New Roman"/>
          <w:sz w:val="24"/>
        </w:rPr>
      </w:pPr>
    </w:p>
    <w:p w:rsidR="00000000" w:rsidRDefault="00204806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SET-5</w:t>
      </w:r>
    </w:p>
    <w:p w:rsidR="00000000" w:rsidRDefault="0020480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28"/>
        </w:rPr>
        <w:t>1. A program that creates a simple RESTful API that returns a list of users in JSON format.</w:t>
      </w:r>
    </w:p>
    <w:p w:rsidR="00000000" w:rsidRDefault="00204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Certainly! Let’s create a simple RESTful API in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that returns a list of users in JSON format. We’ll use the popular Flask framework to achieve this. Here are the steps:</w:t>
      </w:r>
    </w:p>
    <w:p w:rsidR="00000000" w:rsidRDefault="00204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Setting Up Your Environment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 sure you have Python installed on your system.</w:t>
      </w:r>
    </w:p>
    <w:p w:rsidR="00000000" w:rsidRDefault="00204806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py –m venv venv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Install Flask using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pip install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flask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000000" w:rsidRDefault="00204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 Python Script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a new Python file (e.g.,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app.py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the file in your favourite code editor.</w:t>
      </w:r>
    </w:p>
    <w:p w:rsidR="00000000" w:rsidRDefault="00204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Write the API Code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FF"/>
          <w:kern w:val="0"/>
          <w:sz w:val="28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FF"/>
          <w:kern w:val="0"/>
          <w:sz w:val="28"/>
          <w:szCs w:val="21"/>
          <w:lang w:eastAsia="en-IN"/>
          <w14:ligatures w14:val="none"/>
        </w:rPr>
        <w:t xml:space="preserve"># app.py 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Flask, jsonify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 = Flask(__name__)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Dummy list of users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users = [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"John"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"Alice"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"Bob"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to get list of users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'/users'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get_users():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jsonify(users)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__name__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app.run(debug=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We’ve defined a simple Flask application with a single route (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/users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When a GET request is made to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/users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the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 users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function returns the list of users in JSON format.</w:t>
      </w:r>
    </w:p>
    <w:p w:rsidR="00000000" w:rsidRDefault="00204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 the API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 your Flask app using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 app.py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your web browser or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 a tool like Postman to send a GET request to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http://localhost:5000/users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should receive a JSON response containing the sample user data.</w:t>
      </w:r>
    </w:p>
    <w:p w:rsidR="00000000" w:rsidRDefault="0020480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Customize and Extend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can customize the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list with your own data (e.g., from a database).</w:t>
      </w:r>
    </w:p>
    <w:p w:rsidR="00000000" w:rsidRDefault="0020480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more ro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utes and functionality as needed for your specific use case.</w:t>
      </w:r>
    </w:p>
    <w:p w:rsidR="00000000" w:rsidRDefault="002048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Just click the Link: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 Serving Flask app 'app'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 mode: on</w:t>
      </w:r>
    </w:p>
    <w:p w:rsidR="00000000" w:rsidRDefault="00204806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WARNING: This is a development server. Do not use it in a production deployment. Use a production WSGI server instead.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* Running on </w:t>
      </w:r>
      <w:r>
        <w:rPr>
          <w:rFonts w:ascii="Times New Roman" w:hAnsi="Times New Roman" w:cs="Times New Roman"/>
          <w:b/>
          <w:sz w:val="24"/>
          <w:u w:val="single"/>
        </w:rPr>
        <w:t>http://127.0.0.1:5000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------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Press CTRL+C to quit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Restarting with stat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is active!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PIN: 829-761-758</w:t>
      </w:r>
    </w:p>
    <w:p w:rsidR="00000000" w:rsidRDefault="00204806">
      <w:pPr>
        <w:rPr>
          <w:rFonts w:ascii="Times New Roman" w:hAnsi="Times New Roman" w:cs="Times New Roman"/>
          <w:sz w:val="24"/>
        </w:rPr>
      </w:pPr>
    </w:p>
    <w:p w:rsidR="00000000" w:rsidRDefault="002048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33922" cy="2776448"/>
            <wp:effectExtent l="76200" t="76200" r="138430" b="13843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2776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Times New Roman" w:hAnsi="Times New Roman" w:cs="Times New Roman"/>
          <w:sz w:val="28"/>
        </w:rPr>
      </w:pPr>
    </w:p>
    <w:p w:rsidR="00000000" w:rsidRDefault="00204806">
      <w:pPr>
        <w:rPr>
          <w:rFonts w:ascii="Times New Roman" w:hAnsi="Times New Roman" w:cs="Times New Roman"/>
          <w:sz w:val="28"/>
        </w:rPr>
      </w:pP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sz w:val="28"/>
        </w:rPr>
      </w:pP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sz w:val="28"/>
        </w:rPr>
      </w:pP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sz w:val="28"/>
        </w:rPr>
      </w:pP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sz w:val="28"/>
        </w:rPr>
      </w:pP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2. A program that creates a RESTful </w:t>
      </w:r>
      <w:r>
        <w:rPr>
          <w:rFonts w:ascii="Times New Roman" w:hAnsi="Times New Roman" w:cs="Times New Roman"/>
          <w:b/>
          <w:sz w:val="28"/>
        </w:rPr>
        <w:t>API that allows users to create, read, update, and delete resources.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Certainly! Let’s create a simple RESTful API in Python using the Flask framework that returns a list of users in JSON format. Here’s a step-by-step guide: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1. Setting up Your Environment:</w:t>
      </w:r>
    </w:p>
    <w:p w:rsidR="00000000" w:rsidRDefault="00204806">
      <w:pPr>
        <w:pStyle w:val="ListParagraph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Ensure you have Python installed on your system.</w:t>
      </w:r>
    </w:p>
    <w:p w:rsidR="00000000" w:rsidRDefault="00204806">
      <w:pPr>
        <w:pStyle w:val="ListParagraph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 Flask using pip install flask.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 Create a Python Script:</w:t>
      </w:r>
    </w:p>
    <w:p w:rsidR="00000000" w:rsidRDefault="00204806">
      <w:pPr>
        <w:pStyle w:val="ListParagraph"/>
        <w:numPr>
          <w:ilvl w:val="0"/>
          <w:numId w:val="9"/>
        </w:numPr>
        <w:tabs>
          <w:tab w:val="left" w:pos="144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new Python file (e.g., app.py).</w:t>
      </w:r>
    </w:p>
    <w:p w:rsidR="00000000" w:rsidRDefault="00204806">
      <w:pPr>
        <w:pStyle w:val="ListParagraph"/>
        <w:numPr>
          <w:ilvl w:val="0"/>
          <w:numId w:val="9"/>
        </w:numPr>
        <w:tabs>
          <w:tab w:val="left" w:pos="144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the file in your favourite code editor.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 Write the API Code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app.py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Flask, jsonify, request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 = Flask(__name__)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Dummy database to store resources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resources =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"1"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"Ram"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"Resource 1"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"This is my lord Ram.I am your humble servant."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"2"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"Mannav"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"Resource 2"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This is my classmate."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"3"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"Jay"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"Resource 3"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"This is my best friend."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"4"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"Saurbh"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"Resource 4"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"This is my friend Saurbh."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"5"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"Mrunalini"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"Resource 5"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"This is my friend M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runalini."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"6"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"Anmol"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"Resource 6"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"This is my friend Anmol."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"7"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"id"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"Shivraj"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"Resource 7"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"Student"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"This is my friend Shivraj."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000000" w:rsidRDefault="0020480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to create a new resource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'/resource'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create_resource():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data = request.get_json()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resource_id = data.get(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resource_data = data.get(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'data'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resources[resource_id] = resource_data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'Resource created successfully'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201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Route to read all resources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'/resources'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get_all_resources():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jsonify(resources)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to read a specific resource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'/resource/&lt;int:resource_id&gt;'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get_resource(resource_id):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resource_id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resources: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jsonify(resources[resource_id])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'error'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'Resource not found'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404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to update a resource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'/resource/&lt;int:resource_id&gt;'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'PUT'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update_resource(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resource_id):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resource_id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resources: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data = request.get_json()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resources[resource_id] = data.get(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'data'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'Resource updated successfully'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'error'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'Resource not found'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404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to delete a resource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'/resource/&lt;int:resource_id&gt;'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'DELETE'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delete_resource(resource_id):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resource_id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resources: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del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resources[resource_id]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'Resource deleted successfully'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'error'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'Resource not found'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404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__name__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app.run(debug=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  <w:t>4. Explanation:</w:t>
      </w:r>
    </w:p>
    <w:p w:rsidR="00000000" w:rsidRDefault="0020480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We’ve defined a Flask application with several routes (/resources and /resources/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&lt;resource_id&gt;).</w:t>
      </w:r>
    </w:p>
    <w:p w:rsidR="00000000" w:rsidRDefault="0020480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The routes handle GET, POST, PUT, and DELETE requests for managing resources.</w:t>
      </w:r>
    </w:p>
    <w:p w:rsidR="00000000" w:rsidRDefault="0020480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Replace the resources list with your actual resource data (e.g., from a database).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  <w:t>5. Testing the API:</w:t>
      </w:r>
    </w:p>
    <w:p w:rsidR="00000000" w:rsidRDefault="00204806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Run your Flask app using python app.py.</w:t>
      </w:r>
    </w:p>
    <w:p w:rsidR="00000000" w:rsidRDefault="00204806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Use tools like Post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man to test the different endpoints (GET, POST, PUT, DELETE).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  <w:t>6. Customize and Extend:</w:t>
      </w:r>
    </w:p>
    <w:p w:rsidR="00000000" w:rsidRDefault="00204806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color w:val="000000"/>
          <w:kern w:val="0"/>
          <w:sz w:val="24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dd authentication, error handling, and other features as needed for your specific use case.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</w:pP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Just click the Link: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 Serving Flask app 'app'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 mode: on</w:t>
      </w:r>
    </w:p>
    <w:p w:rsidR="00000000" w:rsidRDefault="00204806">
      <w:pPr>
        <w:spacing w:after="0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WARNING:</w:t>
      </w:r>
      <w:r>
        <w:rPr>
          <w:rFonts w:ascii="Times New Roman" w:hAnsi="Times New Roman" w:cs="Times New Roman"/>
          <w:b/>
          <w:color w:val="FF0000"/>
          <w:sz w:val="24"/>
        </w:rPr>
        <w:t xml:space="preserve"> This is a development server. Do not use it in a production deployment. Use a production WSGI server instead.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Running on </w:t>
      </w:r>
      <w:r>
        <w:rPr>
          <w:rFonts w:ascii="Times New Roman" w:hAnsi="Times New Roman" w:cs="Times New Roman"/>
          <w:b/>
          <w:sz w:val="24"/>
          <w:u w:val="single"/>
        </w:rPr>
        <w:t>http://127.0.0.1:5000</w:t>
      </w:r>
    </w:p>
    <w:p w:rsidR="00000000" w:rsidRDefault="00204806">
      <w:pPr>
        <w:spacing w:after="0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Press CTRL+C to quit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Restarting with stat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is active!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PIN: 829-761-758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49482" cy="6149555"/>
            <wp:effectExtent l="76200" t="76200" r="142240" b="137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6149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</w:t>
      </w:r>
      <w:r>
        <w:rPr>
          <w:rFonts w:ascii="Times New Roman" w:hAnsi="Times New Roman" w:cs="Times New Roman"/>
          <w:b/>
          <w:sz w:val="28"/>
        </w:rPr>
        <w:t>. A program that creates a RESTful API that authenticates users using a JSON Web Token.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Creating a RESTful API with JSON Web Token (JWT) authentication in Python is a common task. Let’s break it down into steps:</w:t>
      </w:r>
    </w:p>
    <w:p w:rsidR="00000000" w:rsidRDefault="002048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Setting Up Dependencies:</w:t>
      </w:r>
    </w:p>
    <w:p w:rsidR="00000000" w:rsidRDefault="0020480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First, ensure you h</w:t>
      </w:r>
      <w:r>
        <w:rPr>
          <w:rFonts w:ascii="Times New Roman" w:hAnsi="Times New Roman" w:cs="Times New Roman"/>
          <w:sz w:val="24"/>
        </w:rPr>
        <w:t>ave Python 3.6 or higher installed.</w:t>
      </w:r>
    </w:p>
    <w:p w:rsidR="00000000" w:rsidRDefault="0020480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virtual environment (optional but recommended).</w:t>
      </w:r>
    </w:p>
    <w:p w:rsidR="00000000" w:rsidRDefault="0020480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Install the necessary packages using pip</w:t>
      </w:r>
    </w:p>
    <w:p w:rsidR="00000000" w:rsidRDefault="00204806">
      <w:pPr>
        <w:pStyle w:val="ListParagraph"/>
        <w:numPr>
          <w:ilvl w:val="0"/>
          <w:numId w:val="13"/>
        </w:numPr>
        <w:tabs>
          <w:tab w:val="left" w:pos="1440"/>
        </w:tabs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 : app.py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Flask, render_template, request, jsonify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jwt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datetime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 = Flask(__name__)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'SECRET_KEY'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 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'your_secret_key'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Mock user data (replace this with your actual user database)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users = {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'john'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'password1'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'susan'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'password2'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Function to generate JWT token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generate_token(username):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payload = {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'username'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username,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'exp'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datetime.datetime.utcnow() + datetime.timedelta(minutes=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Token expiration time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token = jwt.encode(payload, 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'SECRET_KEY'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 algorithm=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'HS256'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token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Login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route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'/login'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login():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request.method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username = request.form[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'username'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password = request.form[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'password'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username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users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and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users[username] == password: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   token = generate_token(username)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'token'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token.decode(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'UTF-8'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)})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'Invalid credentials'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401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render_template(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'login.html'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lastRenderedPageBreak/>
        <w:t># Protected route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'/protected'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protected():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token = request.args.get(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'token'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token: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'Token is missing'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401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try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data = jwt.decode(token, app.config[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'SECRET_KEY'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 algorithms=[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'HS256'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'Hello,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"username"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]}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! You are accessing a protected endpoint.'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jwt.ExpiredSignatureError: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'Token has expired'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401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jwt.InvalidTokenError: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'message'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'Invalid token'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401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__name__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app.run(debug=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Just click the Link: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 Serving Flask app 'app'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 mode: on</w:t>
      </w:r>
    </w:p>
    <w:p w:rsidR="00000000" w:rsidRDefault="00204806">
      <w:pPr>
        <w:spacing w:after="0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 xml:space="preserve">WARNING: This is a development server. Do not use it in a production deployment. Use a production </w:t>
      </w:r>
      <w:r>
        <w:rPr>
          <w:rFonts w:ascii="Times New Roman" w:hAnsi="Times New Roman" w:cs="Times New Roman"/>
          <w:b/>
          <w:color w:val="FF0000"/>
          <w:sz w:val="24"/>
        </w:rPr>
        <w:t>WSGI server instead.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Running on </w:t>
      </w:r>
      <w:r>
        <w:rPr>
          <w:rFonts w:ascii="Times New Roman" w:hAnsi="Times New Roman" w:cs="Times New Roman"/>
          <w:b/>
          <w:sz w:val="24"/>
          <w:u w:val="single"/>
        </w:rPr>
        <w:t>http://127.0.0.1:5000</w:t>
      </w:r>
    </w:p>
    <w:p w:rsidR="00000000" w:rsidRDefault="00204806">
      <w:pPr>
        <w:spacing w:after="0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Press CTRL+C to quit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Restarting with stat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is active!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PIN: 829-761-758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60236" cy="2404118"/>
            <wp:effectExtent l="76200" t="76200" r="131445" b="129540"/>
            <wp:docPr id="2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2404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  <w14:ligatures w14:val="none"/>
        </w:rPr>
        <w:lastRenderedPageBreak/>
        <w:drawing>
          <wp:inline distT="0" distB="0" distL="0" distR="0">
            <wp:extent cx="6433922" cy="2926300"/>
            <wp:effectExtent l="76200" t="76200" r="138430" b="140970"/>
            <wp:docPr id="3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2926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b/>
          <w:sz w:val="28"/>
        </w:rPr>
      </w:pPr>
      <w:r>
        <w:rPr>
          <w:b/>
          <w:sz w:val="28"/>
        </w:rPr>
        <w:lastRenderedPageBreak/>
        <w:t>4. A program that creates a RESTful API that paginates the results of a query to improve performance.</w:t>
      </w: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Creating a </w:t>
      </w:r>
      <w:r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RESTful API</w:t>
      </w:r>
      <w:r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 that efficiently handles pagination is essential for improving performance and providing a smooth user experience. Let’s break down</w:t>
      </w:r>
      <w:r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the steps to achieve this:</w:t>
      </w: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 </w:t>
      </w: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Design Your API Endpoints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pStyle w:val="ListParagraph"/>
        <w:numPr>
          <w:ilvl w:val="0"/>
          <w:numId w:val="14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Define the endpoints for your API. Consider the resources you want to expose (e.g., products, users, posts).</w:t>
      </w:r>
    </w:p>
    <w:p w:rsidR="00000000" w:rsidRDefault="00204806">
      <w:pPr>
        <w:pStyle w:val="ListParagraph"/>
        <w:numPr>
          <w:ilvl w:val="0"/>
          <w:numId w:val="14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Plan how you’ll structure your URLs, such as </w:t>
      </w: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/products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, </w:t>
      </w: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/users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, or </w:t>
      </w: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/posts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:rsidR="00000000" w:rsidRDefault="00204806">
      <w:pPr>
        <w:pStyle w:val="ListParagraph"/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 </w:t>
      </w: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Filtering, Sorting, and Pagination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pStyle w:val="ListParagraph"/>
        <w:numPr>
          <w:ilvl w:val="0"/>
          <w:numId w:val="15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Filtering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 Allow clients to narrow down results by specific criteria (e.g., price range, category, date).</w:t>
      </w:r>
    </w:p>
    <w:p w:rsidR="00000000" w:rsidRDefault="00204806">
      <w:pPr>
        <w:pStyle w:val="ListParagraph"/>
        <w:numPr>
          <w:ilvl w:val="0"/>
          <w:numId w:val="15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Sorting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 xml:space="preserve">: Enable clients to order results (ascending or descending) based on certain fields (e.g., name, date, and 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popularity).</w:t>
      </w:r>
    </w:p>
    <w:p w:rsidR="00000000" w:rsidRDefault="00204806">
      <w:pPr>
        <w:pStyle w:val="ListParagraph"/>
        <w:numPr>
          <w:ilvl w:val="0"/>
          <w:numId w:val="15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Pagination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 Divide large result sets into smaller chunks to reduce data transfer and improve performance.</w:t>
      </w:r>
    </w:p>
    <w:p w:rsidR="00000000" w:rsidRDefault="00204806">
      <w:pPr>
        <w:pStyle w:val="ListParagraph"/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3. Pagination Techniques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pStyle w:val="ListParagraph"/>
        <w:numPr>
          <w:ilvl w:val="0"/>
          <w:numId w:val="16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There are several pagination techniques you can choose from:</w:t>
      </w:r>
    </w:p>
    <w:p w:rsidR="00000000" w:rsidRDefault="00204806">
      <w:pPr>
        <w:pStyle w:val="ListParagraph"/>
        <w:numPr>
          <w:ilvl w:val="0"/>
          <w:numId w:val="17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Offset Pagination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 Use </w:t>
      </w: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offset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 and </w:t>
      </w: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limit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 parameter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s to specify the starting point and the number of items per page.</w:t>
      </w:r>
    </w:p>
    <w:p w:rsidR="00000000" w:rsidRDefault="00204806">
      <w:pPr>
        <w:pStyle w:val="ListParagraph"/>
        <w:numPr>
          <w:ilvl w:val="0"/>
          <w:numId w:val="17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Cursor-based Pagination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 Use a unique cursor (e.g., an ID or timestamp) to paginate through results.</w:t>
      </w:r>
    </w:p>
    <w:p w:rsidR="00000000" w:rsidRDefault="00204806">
      <w:pPr>
        <w:pStyle w:val="ListParagraph"/>
        <w:numPr>
          <w:ilvl w:val="0"/>
          <w:numId w:val="17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Keyset Pagination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 Rely on the values of specific fields (e.g., timestamps, IDs) to deter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mine the next page.</w:t>
      </w:r>
    </w:p>
    <w:p w:rsidR="00000000" w:rsidRDefault="00204806">
      <w:pPr>
        <w:pStyle w:val="ListParagraph"/>
        <w:numPr>
          <w:ilvl w:val="0"/>
          <w:numId w:val="17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Seek Pagination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 Combine cursor-based and keyset approaches for efficient navigation.</w:t>
      </w:r>
    </w:p>
    <w:p w:rsidR="00000000" w:rsidRDefault="00204806">
      <w:pPr>
        <w:pStyle w:val="ListParagraph"/>
        <w:tabs>
          <w:tab w:val="left" w:pos="1289"/>
        </w:tabs>
        <w:spacing w:after="0"/>
        <w:ind w:left="108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b/>
          <w:bCs/>
          <w:color w:val="111111"/>
          <w:kern w:val="0"/>
          <w:sz w:val="24"/>
          <w:szCs w:val="24"/>
          <w:lang w:eastAsia="en-IN"/>
          <w14:ligatures w14:val="none"/>
        </w:rPr>
        <w:t>4. Implementing Offset Pagination (Example)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:</w:t>
      </w:r>
    </w:p>
    <w:p w:rsidR="00000000" w:rsidRDefault="00204806">
      <w:pPr>
        <w:pStyle w:val="ListParagraph"/>
        <w:numPr>
          <w:ilvl w:val="0"/>
          <w:numId w:val="16"/>
        </w:num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 xml:space="preserve">Let’s create a simple Python </w:t>
      </w:r>
      <w:r>
        <w:rPr>
          <w:rFonts w:ascii="Segoe UI" w:eastAsia="Times New Roman" w:hAnsi="Segoe UI" w:cs="Segoe UI"/>
          <w:color w:val="111111"/>
          <w:kern w:val="0"/>
          <w:sz w:val="24"/>
          <w:szCs w:val="24"/>
          <w:lang w:eastAsia="en-IN"/>
          <w14:ligatures w14:val="none"/>
        </w:rPr>
        <w:t>program using Flask to demonstrate offset pagination. Install Flask if you haven’t already:</w:t>
      </w: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Flask, jsonify, request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 = Flask(__name__)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Sample data (replace this with your actual dataset)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data = [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1'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2'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3'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4'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5'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6'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7'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8'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9'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'Item 10'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Add more data as needed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Paginate the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paginate_data(data, page, per_page):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start_index = (page -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* per_page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end_index = start_index + per_page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paginated_data = data[start_index:end_index]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paginated_data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for fetching paginated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'/items'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get_items():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page = request.args.get(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default=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type=int)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per_page = request.args.get(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'per_page'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default=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type=int)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paginated_data = paginate_data(data, page, per_page)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jsonify(paginated_data)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__name__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app.run(debug=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</w:p>
    <w:p w:rsidR="00000000" w:rsidRDefault="002048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Just click the Link: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 Serving Flask app 'app'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 mode: on</w:t>
      </w:r>
    </w:p>
    <w:p w:rsidR="00000000" w:rsidRDefault="00204806">
      <w:pPr>
        <w:spacing w:after="0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 xml:space="preserve">WARNING: </w:t>
      </w:r>
      <w:r>
        <w:rPr>
          <w:rFonts w:ascii="Times New Roman" w:hAnsi="Times New Roman" w:cs="Times New Roman"/>
          <w:b/>
          <w:color w:val="FF0000"/>
          <w:sz w:val="24"/>
        </w:rPr>
        <w:t>This is a development server. Do not use it in a production deployment. Use a production WSGI server instead.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Running on </w:t>
      </w:r>
      <w:r>
        <w:rPr>
          <w:rFonts w:ascii="Times New Roman" w:hAnsi="Times New Roman" w:cs="Times New Roman"/>
          <w:b/>
          <w:sz w:val="24"/>
          <w:u w:val="single"/>
        </w:rPr>
        <w:t>http://127.0.0.1:5000</w:t>
      </w:r>
    </w:p>
    <w:p w:rsidR="00000000" w:rsidRDefault="00204806">
      <w:pPr>
        <w:spacing w:after="0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Press CTRL+C to quit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Restarting with stat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is active!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PIN: 829-761-758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  <w14:ligatures w14:val="none"/>
        </w:rPr>
        <w:lastRenderedPageBreak/>
        <w:drawing>
          <wp:inline distT="0" distB="0" distL="0" distR="0">
            <wp:extent cx="6511815" cy="2071784"/>
            <wp:effectExtent l="76200" t="76200" r="137160" b="138430"/>
            <wp:docPr id="3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2"/>
                    <pic:cNvPicPr/>
                  </pic:nvPicPr>
                  <pic:blipFill rotWithShape="1">
                    <a:blip r:embed="rId44"/>
                    <a:srcRect b="21914"/>
                    <a:stretch/>
                  </pic:blipFill>
                  <pic:spPr bwMode="auto">
                    <a:xfrm>
                      <a:off x="0" y="0"/>
                      <a:ext cx="6511290" cy="207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  <w14:ligatures w14:val="none"/>
        </w:rPr>
        <w:drawing>
          <wp:inline distT="0" distB="0" distL="0" distR="0">
            <wp:extent cx="6432018" cy="2489538"/>
            <wp:effectExtent l="76200" t="76200" r="140335" b="139700"/>
            <wp:docPr id="3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3"/>
                    <pic:cNvPicPr/>
                  </pic:nvPicPr>
                  <pic:blipFill rotWithShape="1">
                    <a:blip r:embed="rId45"/>
                    <a:srcRect b="16139"/>
                    <a:stretch/>
                  </pic:blipFill>
                  <pic:spPr bwMode="auto">
                    <a:xfrm>
                      <a:off x="0" y="0"/>
                      <a:ext cx="6431915" cy="2489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204806">
      <w:pPr>
        <w:tabs>
          <w:tab w:val="left" w:pos="1289"/>
        </w:tabs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noProof/>
          <w:sz w:val="24"/>
          <w:lang w:eastAsia="en-IN"/>
          <w14:ligatures w14:val="none"/>
        </w:rPr>
        <w:drawing>
          <wp:inline distT="0" distB="0" distL="0" distR="0">
            <wp:extent cx="6432018" cy="3032138"/>
            <wp:effectExtent l="76200" t="76200" r="140335" b="130175"/>
            <wp:docPr id="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1915" cy="303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shd w:val="clear" w:color="auto" w:fill="FFFFFF"/>
        <w:spacing w:line="285" w:lineRule="atLeast"/>
        <w:rPr>
          <w:rFonts w:ascii="Times New Roman" w:hAnsi="Times New Roman" w:cs="Times New Roman"/>
          <w:b/>
          <w:sz w:val="32"/>
        </w:rPr>
      </w:pPr>
    </w:p>
    <w:p w:rsidR="00000000" w:rsidRDefault="00204806">
      <w:pPr>
        <w:shd w:val="clear" w:color="auto" w:fill="FFFFFF"/>
        <w:spacing w:line="285" w:lineRule="atLeas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5. A program that creates a RESTful API that supports data validation and error handling.</w:t>
      </w: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RESTful API with Data Validation and Error Handling</w:t>
      </w: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1. Overview:</w:t>
      </w:r>
    </w:p>
    <w:p w:rsidR="00000000" w:rsidRDefault="00204806">
      <w:pPr>
        <w:pStyle w:val="ListParagraph"/>
        <w:numPr>
          <w:ilvl w:val="0"/>
          <w:numId w:val="16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Python program using Flask.</w:t>
      </w:r>
    </w:p>
    <w:p w:rsidR="00000000" w:rsidRDefault="00204806">
      <w:pPr>
        <w:pStyle w:val="ListParagraph"/>
        <w:numPr>
          <w:ilvl w:val="0"/>
          <w:numId w:val="16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Creates a RESTful API supporting CRUD operations (Create, Read, Updat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e, Delete) for user data.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2. Features:</w:t>
      </w:r>
    </w:p>
    <w:p w:rsidR="00000000" w:rsidRDefault="00204806">
      <w:pPr>
        <w:pStyle w:val="ListParagraph"/>
        <w:numPr>
          <w:ilvl w:val="0"/>
          <w:numId w:val="18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GET Request to /users:</w:t>
      </w:r>
    </w:p>
    <w:p w:rsidR="00000000" w:rsidRDefault="00204806">
      <w:pPr>
        <w:pStyle w:val="ListParagraph"/>
        <w:numPr>
          <w:ilvl w:val="1"/>
          <w:numId w:val="18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Retrieves all users from the dataset.</w:t>
      </w:r>
    </w:p>
    <w:p w:rsidR="00000000" w:rsidRDefault="00204806">
      <w:pPr>
        <w:pStyle w:val="ListParagraph"/>
        <w:numPr>
          <w:ilvl w:val="0"/>
          <w:numId w:val="18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GET Request to /users/&lt;user_id&gt;:</w:t>
      </w:r>
    </w:p>
    <w:p w:rsidR="00000000" w:rsidRDefault="00204806">
      <w:pPr>
        <w:pStyle w:val="ListParagraph"/>
        <w:numPr>
          <w:ilvl w:val="1"/>
          <w:numId w:val="18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Retrieves a specific user by ID.</w:t>
      </w:r>
    </w:p>
    <w:p w:rsidR="00000000" w:rsidRDefault="00204806">
      <w:pPr>
        <w:pStyle w:val="ListParagraph"/>
        <w:numPr>
          <w:ilvl w:val="1"/>
          <w:numId w:val="18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Example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 xml:space="preserve"> /user/1</w:t>
      </w:r>
    </w:p>
    <w:p w:rsidR="00000000" w:rsidRDefault="00204806">
      <w:pPr>
        <w:pStyle w:val="ListParagraph"/>
        <w:numPr>
          <w:ilvl w:val="0"/>
          <w:numId w:val="18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POST Request to /users:</w:t>
      </w:r>
    </w:p>
    <w:p w:rsidR="00000000" w:rsidRDefault="00204806">
      <w:pPr>
        <w:pStyle w:val="ListParagraph"/>
        <w:numPr>
          <w:ilvl w:val="1"/>
          <w:numId w:val="18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Adds a new user to the dataset.</w:t>
      </w: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3. Data Validation:</w:t>
      </w:r>
    </w:p>
    <w:p w:rsidR="00000000" w:rsidRDefault="00204806">
      <w:pPr>
        <w:pStyle w:val="ListParagraph"/>
        <w:numPr>
          <w:ilvl w:val="0"/>
          <w:numId w:val="19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Validates user input to ensure it contains both name and age fields.</w:t>
      </w:r>
    </w:p>
    <w:p w:rsidR="00000000" w:rsidRDefault="00204806">
      <w:pPr>
        <w:pStyle w:val="ListParagraph"/>
        <w:numPr>
          <w:ilvl w:val="0"/>
          <w:numId w:val="19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Checks data types: name must be a string and age must be an integer.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4. Error Handling:</w:t>
      </w:r>
    </w:p>
    <w:p w:rsidR="00000000" w:rsidRDefault="00204806">
      <w:pPr>
        <w:pStyle w:val="ListParagraph"/>
        <w:numPr>
          <w:ilvl w:val="0"/>
          <w:numId w:val="20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404 Not Found:</w:t>
      </w:r>
    </w:p>
    <w:p w:rsidR="00000000" w:rsidRDefault="00204806">
      <w:pPr>
        <w:pStyle w:val="ListParagraph"/>
        <w:numPr>
          <w:ilvl w:val="0"/>
          <w:numId w:val="21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Handles requests for non-existent users.</w:t>
      </w:r>
    </w:p>
    <w:p w:rsidR="00000000" w:rsidRDefault="00204806">
      <w:pPr>
        <w:pStyle w:val="ListParagraph"/>
        <w:numPr>
          <w:ilvl w:val="0"/>
          <w:numId w:val="21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Returns a JSON respons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e with a 404 error.</w:t>
      </w:r>
    </w:p>
    <w:p w:rsidR="00000000" w:rsidRDefault="00204806">
      <w:pPr>
        <w:pStyle w:val="ListParagraph"/>
        <w:numPr>
          <w:ilvl w:val="0"/>
          <w:numId w:val="20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400 Bad Request:</w:t>
      </w:r>
    </w:p>
    <w:p w:rsidR="00000000" w:rsidRDefault="00204806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Handles requests with invalid user data.</w:t>
      </w:r>
    </w:p>
    <w:p w:rsidR="00000000" w:rsidRDefault="00204806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Returns a JSON response with a 400 error.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5. Sample Usage:</w:t>
      </w:r>
    </w:p>
    <w:p w:rsidR="00000000" w:rsidRDefault="00204806">
      <w:pPr>
        <w:pStyle w:val="ListParagraph"/>
        <w:numPr>
          <w:ilvl w:val="0"/>
          <w:numId w:val="23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Test the API using cURL, Postman, or any HTTP client.</w:t>
      </w:r>
    </w:p>
    <w:p w:rsidR="00000000" w:rsidRDefault="00204806">
      <w:pPr>
        <w:pStyle w:val="ListParagraph"/>
        <w:numPr>
          <w:ilvl w:val="0"/>
          <w:numId w:val="23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Include JSON data in the request body for adding new users.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6. Sample Output:</w:t>
      </w:r>
    </w:p>
    <w:p w:rsidR="00000000" w:rsidRDefault="00204806">
      <w:pPr>
        <w:pStyle w:val="ListParagraph"/>
        <w:numPr>
          <w:ilvl w:val="0"/>
          <w:numId w:val="24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JSON responses for successful requests and error cases.</w:t>
      </w:r>
    </w:p>
    <w:p w:rsidR="00000000" w:rsidRDefault="00204806">
      <w:pPr>
        <w:pStyle w:val="ListParagraph"/>
        <w:numPr>
          <w:ilvl w:val="0"/>
          <w:numId w:val="24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Responses include user data or appropriate error messages.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1"/>
          <w:lang w:eastAsia="en-IN"/>
          <w14:ligatures w14:val="none"/>
        </w:rPr>
        <w:t>7. Note:</w:t>
      </w:r>
    </w:p>
    <w:p w:rsidR="00000000" w:rsidRDefault="00204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Replace sample data with your actual dataset.</w:t>
      </w:r>
    </w:p>
    <w:p w:rsidR="00000000" w:rsidRDefault="00204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 xml:space="preserve">Customize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  <w:t>routes, data validation rules, and error handling as needed.</w:t>
      </w:r>
    </w:p>
    <w:p w:rsidR="00000000" w:rsidRDefault="00204806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eastAsia="en-IN"/>
          <w14:ligatures w14:val="none"/>
        </w:rPr>
      </w:pP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sz w:val="36"/>
        </w:rPr>
      </w:pP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color w:val="00B050"/>
          <w:sz w:val="32"/>
          <w:lang w:val="en-US"/>
        </w:rPr>
      </w:pPr>
      <w:r>
        <w:rPr>
          <w:rFonts w:ascii="Times New Roman" w:hAnsi="Times New Roman" w:cs="Times New Roman"/>
          <w:b/>
          <w:color w:val="00B050"/>
          <w:sz w:val="32"/>
          <w:lang w:val="en-US"/>
        </w:rPr>
        <w:lastRenderedPageBreak/>
        <w:t>*** App.py***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Flask, jsonify, request, abort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 = Flask(__name__)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Sample data (replace this with your actual dataset)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users = {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'Ram'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'Shiv'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19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'Saurbh'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'Ishita'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'Shivam'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26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'Pashant'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27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},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Function to validate user input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validate_user_data(data):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data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data: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isinstance(data[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], str)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isinstance(data[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 int):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to get all users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'/users'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get_users():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jsonify(users)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Route to get a specific user by ID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'/users/&lt;int:user_id&gt;'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'GET'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get_user(user_id):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user = users.get(user_id)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user: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abort(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User not found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jsonify(user)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Route 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to add a new user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@app.route(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'/users'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methods=[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'POST'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add_user():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data = request.json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validate_user_data(data):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abort(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Bad request - Invalid user data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user_id = max(users.keys()) +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users[user_id] = 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data[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'age'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]}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jsonify(users[user_id]),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201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Created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Error handler for 404 Not Found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@app.errorhandler(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404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not_found(error):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'error'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'Not Found'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404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Error handler for 400 Bad Request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@app.err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orhandler(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400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bad_request(error):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jsonify({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'error'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'Bad Request'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}), </w:t>
      </w:r>
      <w:r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400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__name__ ==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app.run(debug=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:rsidR="00000000" w:rsidRDefault="002048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Just click the Link: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 Serving Flask app 'app'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 mode: on</w:t>
      </w:r>
    </w:p>
    <w:p w:rsidR="00000000" w:rsidRDefault="00204806">
      <w:pPr>
        <w:spacing w:after="0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 xml:space="preserve">WARNING: </w:t>
      </w:r>
      <w:r>
        <w:rPr>
          <w:rFonts w:ascii="Times New Roman" w:hAnsi="Times New Roman" w:cs="Times New Roman"/>
          <w:b/>
          <w:color w:val="FF0000"/>
          <w:sz w:val="24"/>
        </w:rPr>
        <w:t>This is a development server. Do not use it in a production deployment. Use a production WSGI server instead.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Running on </w:t>
      </w:r>
      <w:r>
        <w:rPr>
          <w:rFonts w:ascii="Times New Roman" w:hAnsi="Times New Roman" w:cs="Times New Roman"/>
          <w:b/>
          <w:sz w:val="24"/>
          <w:u w:val="single"/>
        </w:rPr>
        <w:t>http://127.0.0.1:5000</w:t>
      </w:r>
    </w:p>
    <w:p w:rsidR="00000000" w:rsidRDefault="00204806">
      <w:pPr>
        <w:spacing w:after="0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Press CTRL+C to quit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Restarting with stat</w:t>
      </w:r>
    </w:p>
    <w:p w:rsidR="00000000" w:rsidRDefault="0020480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is active!</w:t>
      </w:r>
    </w:p>
    <w:p w:rsidR="00000000" w:rsidRDefault="002048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* Debugger PIN: 829-761-758</w:t>
      </w:r>
    </w:p>
    <w:p w:rsidR="00000000" w:rsidRDefault="00204806">
      <w:pPr>
        <w:tabs>
          <w:tab w:val="left" w:pos="144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000000" w:rsidRDefault="002048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>
            <wp:extent cx="6388269" cy="3139921"/>
            <wp:effectExtent l="76200" t="76200" r="127000" b="137160"/>
            <wp:docPr id="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139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lang w:eastAsia="en-IN"/>
          <w14:ligatures w14:val="none"/>
        </w:rPr>
        <w:drawing>
          <wp:inline distT="0" distB="0" distL="0" distR="0">
            <wp:extent cx="6452447" cy="1319745"/>
            <wp:effectExtent l="76200" t="76200" r="139065" b="128270"/>
            <wp:docPr id="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319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4806" w:rsidRDefault="00204806">
      <w:pPr>
        <w:tabs>
          <w:tab w:val="left" w:pos="1289"/>
        </w:tabs>
        <w:spacing w:after="0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en-IN"/>
          <w14:ligatures w14:val="none"/>
        </w:rPr>
        <w:drawing>
          <wp:inline distT="0" distB="0" distL="0" distR="0">
            <wp:extent cx="6452447" cy="1291589"/>
            <wp:effectExtent l="76200" t="76200" r="139065" b="137795"/>
            <wp:docPr id="3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290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04806">
      <w:headerReference w:type="default" r:id="rId50"/>
      <w:footerReference w:type="default" r:id="rId51"/>
      <w:pgSz w:w="11906" w:h="16838"/>
      <w:pgMar w:top="1440" w:right="737" w:bottom="1134" w:left="737" w:header="567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806" w:rsidRDefault="00204806">
      <w:pPr>
        <w:spacing w:after="0" w:line="240" w:lineRule="auto"/>
      </w:pPr>
      <w:r>
        <w:separator/>
      </w:r>
    </w:p>
  </w:endnote>
  <w:endnote w:type="continuationSeparator" w:id="0">
    <w:p w:rsidR="00204806" w:rsidRDefault="00204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7955935"/>
      <w:docPartObj>
        <w:docPartGallery w:val="Page Numbers (Bottom of Page)"/>
        <w:docPartUnique/>
      </w:docPartObj>
    </w:sdtPr>
    <w:sdtEndPr/>
    <w:sdtContent>
      <w:p w:rsidR="00000000" w:rsidRDefault="002048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34F5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000000" w:rsidRDefault="002048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806" w:rsidRDefault="00204806">
      <w:pPr>
        <w:spacing w:after="0" w:line="240" w:lineRule="auto"/>
      </w:pPr>
      <w:r>
        <w:separator/>
      </w:r>
    </w:p>
  </w:footnote>
  <w:footnote w:type="continuationSeparator" w:id="0">
    <w:p w:rsidR="00204806" w:rsidRDefault="002048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000" w:rsidRDefault="00204806">
    <w:pPr>
      <w:pStyle w:val="Header"/>
      <w:rPr>
        <w:b/>
      </w:rPr>
    </w:pPr>
    <w:r>
      <w:rPr>
        <w:b/>
      </w:rPr>
      <w:t xml:space="preserve">Enrollment No. 2203031050543    </w:t>
    </w:r>
    <w:r>
      <w:rPr>
        <w:b/>
      </w:rPr>
      <w:t xml:space="preserve">                                                                                                                     PPFD Laboratory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028C35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83BA0"/>
    <w:multiLevelType w:val="hybridMultilevel"/>
    <w:tmpl w:val="D63AF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823BE"/>
    <w:multiLevelType w:val="hybridMultilevel"/>
    <w:tmpl w:val="F21A5C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6094C"/>
    <w:multiLevelType w:val="hybridMultilevel"/>
    <w:tmpl w:val="BFAC9F6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21406"/>
    <w:multiLevelType w:val="hybridMultilevel"/>
    <w:tmpl w:val="E89059A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8691F"/>
    <w:multiLevelType w:val="hybridMultilevel"/>
    <w:tmpl w:val="136468A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21462"/>
    <w:multiLevelType w:val="hybridMultilevel"/>
    <w:tmpl w:val="4FA2882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37347D"/>
    <w:multiLevelType w:val="hybridMultilevel"/>
    <w:tmpl w:val="BE94AE7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BB4CB5"/>
    <w:multiLevelType w:val="hybridMultilevel"/>
    <w:tmpl w:val="F1C8361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24CCA"/>
    <w:multiLevelType w:val="hybridMultilevel"/>
    <w:tmpl w:val="6DD63BD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F843F1"/>
    <w:multiLevelType w:val="hybridMultilevel"/>
    <w:tmpl w:val="693A4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B03463"/>
    <w:multiLevelType w:val="hybridMultilevel"/>
    <w:tmpl w:val="F88EE69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639DB"/>
    <w:multiLevelType w:val="hybridMultilevel"/>
    <w:tmpl w:val="3D5EB624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461B1"/>
    <w:multiLevelType w:val="hybridMultilevel"/>
    <w:tmpl w:val="226CC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B4234"/>
    <w:multiLevelType w:val="hybridMultilevel"/>
    <w:tmpl w:val="B73E63B8"/>
    <w:lvl w:ilvl="0" w:tplc="E22E9844">
      <w:start w:val="1"/>
      <w:numFmt w:val="decimal"/>
      <w:lvlText w:val="%1."/>
      <w:lvlJc w:val="left"/>
      <w:pPr>
        <w:ind w:left="2203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02220DDA">
      <w:start w:val="1"/>
      <w:numFmt w:val="lowerRoman"/>
      <w:lvlText w:val="(%5)"/>
      <w:lvlJc w:val="left"/>
      <w:pPr>
        <w:ind w:left="4680" w:hanging="720"/>
      </w:pPr>
    </w:lvl>
    <w:lvl w:ilvl="5" w:tplc="4B403D80">
      <w:start w:val="2"/>
      <w:numFmt w:val="bullet"/>
      <w:lvlText w:val=""/>
      <w:lvlJc w:val="left"/>
      <w:pPr>
        <w:ind w:left="5220" w:hanging="360"/>
      </w:pPr>
      <w:rPr>
        <w:rFonts w:ascii="Wingdings" w:eastAsia="Times New Roman" w:hAnsi="Wingdings" w:cs="Times New Roman" w:hint="default"/>
      </w:rPr>
    </w:lvl>
    <w:lvl w:ilvl="6" w:tplc="E2824BBA">
      <w:start w:val="16"/>
      <w:numFmt w:val="upperLetter"/>
      <w:lvlText w:val="%7."/>
      <w:lvlJc w:val="left"/>
      <w:pPr>
        <w:ind w:left="6120" w:hanging="720"/>
      </w:pPr>
      <w:rPr>
        <w:rFonts w:cstheme="minorBidi"/>
        <w:sz w:val="28"/>
      </w:r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AC53EC2"/>
    <w:multiLevelType w:val="hybridMultilevel"/>
    <w:tmpl w:val="AABA344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15" w:hanging="360"/>
      </w:pPr>
    </w:lvl>
    <w:lvl w:ilvl="2" w:tplc="4009001B">
      <w:start w:val="1"/>
      <w:numFmt w:val="lowerRoman"/>
      <w:lvlText w:val="%3."/>
      <w:lvlJc w:val="right"/>
      <w:pPr>
        <w:ind w:left="1735" w:hanging="180"/>
      </w:pPr>
    </w:lvl>
    <w:lvl w:ilvl="3" w:tplc="4009000F">
      <w:start w:val="1"/>
      <w:numFmt w:val="decimal"/>
      <w:lvlText w:val="%4."/>
      <w:lvlJc w:val="left"/>
      <w:pPr>
        <w:ind w:left="2455" w:hanging="360"/>
      </w:pPr>
    </w:lvl>
    <w:lvl w:ilvl="4" w:tplc="40090019">
      <w:start w:val="1"/>
      <w:numFmt w:val="lowerLetter"/>
      <w:lvlText w:val="%5."/>
      <w:lvlJc w:val="left"/>
      <w:pPr>
        <w:ind w:left="3175" w:hanging="360"/>
      </w:pPr>
    </w:lvl>
    <w:lvl w:ilvl="5" w:tplc="4009001B">
      <w:start w:val="1"/>
      <w:numFmt w:val="lowerRoman"/>
      <w:lvlText w:val="%6."/>
      <w:lvlJc w:val="right"/>
      <w:pPr>
        <w:ind w:left="3895" w:hanging="180"/>
      </w:pPr>
    </w:lvl>
    <w:lvl w:ilvl="6" w:tplc="4009000F">
      <w:start w:val="1"/>
      <w:numFmt w:val="decimal"/>
      <w:lvlText w:val="%7."/>
      <w:lvlJc w:val="left"/>
      <w:pPr>
        <w:ind w:left="4615" w:hanging="360"/>
      </w:pPr>
    </w:lvl>
    <w:lvl w:ilvl="7" w:tplc="40090019">
      <w:start w:val="1"/>
      <w:numFmt w:val="lowerLetter"/>
      <w:lvlText w:val="%8."/>
      <w:lvlJc w:val="left"/>
      <w:pPr>
        <w:ind w:left="5335" w:hanging="360"/>
      </w:pPr>
    </w:lvl>
    <w:lvl w:ilvl="8" w:tplc="4009001B">
      <w:start w:val="1"/>
      <w:numFmt w:val="lowerRoman"/>
      <w:lvlText w:val="%9."/>
      <w:lvlJc w:val="right"/>
      <w:pPr>
        <w:ind w:left="6055" w:hanging="180"/>
      </w:pPr>
    </w:lvl>
  </w:abstractNum>
  <w:abstractNum w:abstractNumId="16" w15:restartNumberingAfterBreak="0">
    <w:nsid w:val="502E316A"/>
    <w:multiLevelType w:val="hybridMultilevel"/>
    <w:tmpl w:val="55FE560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871B91"/>
    <w:multiLevelType w:val="hybridMultilevel"/>
    <w:tmpl w:val="4DAA07DE"/>
    <w:lvl w:ilvl="0" w:tplc="4009000F">
      <w:start w:val="1"/>
      <w:numFmt w:val="decimal"/>
      <w:lvlText w:val="%1."/>
      <w:lvlJc w:val="left"/>
      <w:pPr>
        <w:ind w:left="643" w:hanging="360"/>
      </w:pPr>
    </w:lvl>
    <w:lvl w:ilvl="1" w:tplc="40090019">
      <w:start w:val="1"/>
      <w:numFmt w:val="lowerLetter"/>
      <w:lvlText w:val="%2."/>
      <w:lvlJc w:val="left"/>
      <w:pPr>
        <w:ind w:left="1363" w:hanging="360"/>
      </w:pPr>
    </w:lvl>
    <w:lvl w:ilvl="2" w:tplc="4009001B">
      <w:start w:val="1"/>
      <w:numFmt w:val="lowerRoman"/>
      <w:lvlText w:val="%3."/>
      <w:lvlJc w:val="right"/>
      <w:pPr>
        <w:ind w:left="2083" w:hanging="180"/>
      </w:pPr>
    </w:lvl>
    <w:lvl w:ilvl="3" w:tplc="4009000F">
      <w:start w:val="1"/>
      <w:numFmt w:val="decimal"/>
      <w:lvlText w:val="%4."/>
      <w:lvlJc w:val="left"/>
      <w:pPr>
        <w:ind w:left="2803" w:hanging="360"/>
      </w:pPr>
    </w:lvl>
    <w:lvl w:ilvl="4" w:tplc="40090019">
      <w:start w:val="1"/>
      <w:numFmt w:val="lowerLetter"/>
      <w:lvlText w:val="%5."/>
      <w:lvlJc w:val="left"/>
      <w:pPr>
        <w:ind w:left="3523" w:hanging="360"/>
      </w:pPr>
    </w:lvl>
    <w:lvl w:ilvl="5" w:tplc="4009001B">
      <w:start w:val="1"/>
      <w:numFmt w:val="lowerRoman"/>
      <w:lvlText w:val="%6."/>
      <w:lvlJc w:val="right"/>
      <w:pPr>
        <w:ind w:left="4243" w:hanging="180"/>
      </w:pPr>
    </w:lvl>
    <w:lvl w:ilvl="6" w:tplc="4009000F">
      <w:start w:val="1"/>
      <w:numFmt w:val="decimal"/>
      <w:lvlText w:val="%7."/>
      <w:lvlJc w:val="left"/>
      <w:pPr>
        <w:ind w:left="4963" w:hanging="360"/>
      </w:pPr>
    </w:lvl>
    <w:lvl w:ilvl="7" w:tplc="40090019">
      <w:start w:val="1"/>
      <w:numFmt w:val="lowerLetter"/>
      <w:lvlText w:val="%8."/>
      <w:lvlJc w:val="left"/>
      <w:pPr>
        <w:ind w:left="5683" w:hanging="360"/>
      </w:pPr>
    </w:lvl>
    <w:lvl w:ilvl="8" w:tplc="4009001B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7FC2F91"/>
    <w:multiLevelType w:val="hybridMultilevel"/>
    <w:tmpl w:val="C23E63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8243C4"/>
    <w:multiLevelType w:val="hybridMultilevel"/>
    <w:tmpl w:val="CF742E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434761"/>
    <w:multiLevelType w:val="hybridMultilevel"/>
    <w:tmpl w:val="505EBC5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ADF49D3"/>
    <w:multiLevelType w:val="hybridMultilevel"/>
    <w:tmpl w:val="BEF8B37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52680"/>
    <w:multiLevelType w:val="hybridMultilevel"/>
    <w:tmpl w:val="4648CB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525F2"/>
    <w:multiLevelType w:val="hybridMultilevel"/>
    <w:tmpl w:val="CA829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EB5319"/>
    <w:multiLevelType w:val="multilevel"/>
    <w:tmpl w:val="7EC0F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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6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4F5"/>
    <w:rsid w:val="00204806"/>
    <w:rsid w:val="00BE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4FFF25-3C56-445D-A08B-0509A515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4" w:lineRule="auto"/>
    </w:pPr>
    <w:rPr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urier New" w:eastAsia="Times New Roman" w:hAnsi="Courier New" w:cs="Courier New" w:hint="default"/>
      <w:sz w:val="20"/>
      <w:szCs w:val="20"/>
      <w:lang w:eastAsia="en-IN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Pr>
      <w:kern w:val="2"/>
      <w14:ligatures w14:val="standardContextual"/>
    </w:r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semiHidden/>
    <w:qFormat/>
    <w:pPr>
      <w:ind w:left="720"/>
      <w:contextualSpacing/>
    </w:pPr>
  </w:style>
  <w:style w:type="character" w:customStyle="1" w:styleId="hljs-comment">
    <w:name w:val="hljs-comment"/>
    <w:basedOn w:val="DefaultParagraphFont"/>
  </w:style>
  <w:style w:type="character" w:customStyle="1" w:styleId="hljs-keyword">
    <w:name w:val="hljs-keyword"/>
    <w:basedOn w:val="DefaultParagraphFont"/>
  </w:style>
  <w:style w:type="character" w:customStyle="1" w:styleId="hljs-string">
    <w:name w:val="hljs-string"/>
    <w:basedOn w:val="DefaultParagraphFont"/>
  </w:style>
  <w:style w:type="character" w:customStyle="1" w:styleId="hljs-number">
    <w:name w:val="hljs-number"/>
    <w:basedOn w:val="DefaultParagraphFont"/>
  </w:style>
  <w:style w:type="character" w:customStyle="1" w:styleId="hljs-meta">
    <w:name w:val="hljs-meta"/>
    <w:basedOn w:val="DefaultParagraphFont"/>
  </w:style>
  <w:style w:type="character" w:customStyle="1" w:styleId="hljs-params">
    <w:name w:val="hljs-params"/>
    <w:basedOn w:val="DefaultParagraphFont"/>
  </w:style>
  <w:style w:type="character" w:customStyle="1" w:styleId="hljs-title">
    <w:name w:val="hljs-title"/>
    <w:basedOn w:val="DefaultParagraphFont"/>
  </w:style>
  <w:style w:type="character" w:customStyle="1" w:styleId="hljs-literal">
    <w:name w:val="hljs-literal"/>
    <w:basedOn w:val="DefaultParagraphFont"/>
  </w:style>
  <w:style w:type="table" w:styleId="TableGrid">
    <w:name w:val="Table Grid"/>
    <w:basedOn w:val="TableNormal"/>
    <w:uiPriority w:val="39"/>
    <w:rPr>
      <w:rFonts w:cs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Pr>
      <w:rFonts w:cs="Calibr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png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64A18-7A15-432D-8AEE-977442A82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7901</Words>
  <Characters>45037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Parul Institute of Engineering &amp; Technology</dc:creator>
  <cp:keywords/>
  <dc:description/>
  <cp:lastModifiedBy>OS</cp:lastModifiedBy>
  <cp:revision>2</cp:revision>
  <cp:lastPrinted>2024-03-24T12:14:00Z</cp:lastPrinted>
  <dcterms:created xsi:type="dcterms:W3CDTF">2024-03-24T12:38:00Z</dcterms:created>
  <dcterms:modified xsi:type="dcterms:W3CDTF">2024-03-24T12:38:00Z</dcterms:modified>
</cp:coreProperties>
</file>